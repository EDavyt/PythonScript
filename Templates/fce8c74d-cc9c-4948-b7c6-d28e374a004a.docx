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2C70" w:rsidRPr="00D91667" w:rsidRDefault="00462C70" w:rsidP="00D91667">
      <w:pPr>
        <w:pStyle w:val="title18"/>
      </w:pPr>
      <w:r w:rsidRPr="00D91667">
        <w:t>MARYLAND CHANGES</w:t>
      </w:r>
    </w:p>
    <w:p w:rsidR="00462C70" w:rsidRPr="00917148" w:rsidRDefault="00462C70" w:rsidP="00870A68">
      <w:pPr>
        <w:pStyle w:val="isonormal"/>
        <w:sectPr w:rsidR="00462C70" w:rsidRPr="00917148" w:rsidSect="00A4240F">
          <w:footerReference w:type="even" r:id="rId11"/>
          <w:footerReference w:type="default" r:id="rId12"/>
          <w:headerReference w:type="first" r:id="rId13"/>
          <w:footerReference w:type="first" r:id="rId14"/>
          <w:type w:val="continuous"/>
          <w:pgSz w:w="12240" w:h="15840"/>
          <w:pgMar w:top="1080" w:right="1080" w:bottom="1382" w:left="1080" w:header="1080" w:footer="245" w:gutter="0"/>
          <w:cols w:space="720"/>
          <w:noEndnote/>
          <w:titlePg/>
          <w:docGrid w:linePitch="272"/>
        </w:sectPr>
      </w:pPr>
    </w:p>
    <w:p w:rsidR="00462C70" w:rsidRPr="00917148" w:rsidRDefault="00462C70" w:rsidP="00D91667">
      <w:pPr>
        <w:pStyle w:val="blocktext1"/>
        <w:spacing w:before="0"/>
      </w:pPr>
    </w:p>
    <w:p w:rsidR="00462C70" w:rsidRPr="00917148" w:rsidRDefault="00462C70" w:rsidP="00D91667">
      <w:pPr>
        <w:pStyle w:val="blocktext1"/>
      </w:pPr>
      <w:r w:rsidRPr="00917148">
        <w:t xml:space="preserve">This endorsement modifies insurance provided under the following: </w:t>
      </w:r>
    </w:p>
    <w:p w:rsidR="00552C70" w:rsidRPr="00917148" w:rsidRDefault="00462C70" w:rsidP="00D91667">
      <w:pPr>
        <w:pStyle w:val="blockhd2"/>
        <w:rPr>
          <w:b w:val="0"/>
        </w:rPr>
      </w:pPr>
      <w:r w:rsidRPr="00917148">
        <w:br/>
      </w:r>
      <w:r w:rsidRPr="00917148">
        <w:rPr>
          <w:b w:val="0"/>
        </w:rPr>
        <w:t>CAPITAL ASSETS PROGRAM (OUTPUT POLICY) COVERAGE PART</w:t>
      </w:r>
      <w:r w:rsidRPr="00917148">
        <w:rPr>
          <w:b w:val="0"/>
        </w:rPr>
        <w:br/>
        <w:t>COMMERCIAL INLAND MARINE COVERAGE PART</w:t>
      </w:r>
      <w:r w:rsidRPr="00917148">
        <w:rPr>
          <w:b w:val="0"/>
        </w:rPr>
        <w:br/>
        <w:t>COMMERCIAL PROPERTY COVERAGE PART</w:t>
      </w:r>
      <w:r w:rsidR="002605A2" w:rsidRPr="00917148">
        <w:rPr>
          <w:b w:val="0"/>
        </w:rPr>
        <w:br/>
        <w:t>FARM COVERAGE PART</w:t>
      </w:r>
      <w:r w:rsidR="00A73A96">
        <w:rPr>
          <w:b w:val="0"/>
        </w:rPr>
        <w:br/>
      </w:r>
      <w:r w:rsidR="00D23F15">
        <w:rPr>
          <w:b w:val="0"/>
        </w:rPr>
        <w:t>STANDARD PROPERTY POLICY</w:t>
      </w:r>
    </w:p>
    <w:p w:rsidR="004A0307" w:rsidRPr="00917148" w:rsidRDefault="004A0307" w:rsidP="00D91667">
      <w:pPr>
        <w:pStyle w:val="blocktext1"/>
      </w:pPr>
    </w:p>
    <w:p w:rsidR="00462C70" w:rsidRPr="00917148" w:rsidRDefault="00462C70" w:rsidP="00D91667">
      <w:pPr>
        <w:pStyle w:val="blocktext1"/>
        <w:sectPr w:rsidR="00462C70" w:rsidRPr="00917148">
          <w:type w:val="continuous"/>
          <w:pgSz w:w="12240" w:h="15840"/>
          <w:pgMar w:top="1080" w:right="1080" w:bottom="1382" w:left="1080" w:header="1080" w:footer="245" w:gutter="0"/>
          <w:cols w:space="720"/>
          <w:noEndnote/>
          <w:titlePg/>
        </w:sectPr>
      </w:pPr>
    </w:p>
    <w:p w:rsidR="003A61C4" w:rsidRDefault="00462C70" w:rsidP="00D91667">
      <w:pPr>
        <w:pStyle w:val="outlinetxt1"/>
        <w:rPr>
          <w:b w:val="0"/>
        </w:rPr>
      </w:pPr>
      <w:r w:rsidRPr="00917148">
        <w:lastRenderedPageBreak/>
        <w:tab/>
        <w:t>A.</w:t>
      </w:r>
      <w:r w:rsidRPr="00917148">
        <w:tab/>
      </w:r>
      <w:r w:rsidRPr="00917148">
        <w:rPr>
          <w:b w:val="0"/>
        </w:rPr>
        <w:t xml:space="preserve">When this endorsement is attached to the </w:t>
      </w:r>
      <w:r w:rsidRPr="00F50E1B">
        <w:rPr>
          <w:b w:val="0"/>
        </w:rPr>
        <w:t>Standard Property Policy</w:t>
      </w:r>
      <w:r w:rsidRPr="00917148">
        <w:rPr>
          <w:b w:val="0"/>
        </w:rPr>
        <w:t xml:space="preserve"> </w:t>
      </w:r>
      <w:r w:rsidRPr="00917148">
        <w:t>CP 00 99</w:t>
      </w:r>
      <w:r w:rsidR="00D3146E" w:rsidRPr="00917148">
        <w:t>,</w:t>
      </w:r>
      <w:r w:rsidRPr="00917148">
        <w:rPr>
          <w:b w:val="0"/>
        </w:rPr>
        <w:t xml:space="preserve"> the term Cove</w:t>
      </w:r>
      <w:r w:rsidRPr="00917148">
        <w:rPr>
          <w:b w:val="0"/>
        </w:rPr>
        <w:t>r</w:t>
      </w:r>
      <w:r w:rsidRPr="00917148">
        <w:rPr>
          <w:b w:val="0"/>
        </w:rPr>
        <w:t xml:space="preserve">age Part in this endorsement is replaced by the term </w:t>
      </w:r>
      <w:r w:rsidR="0076664F">
        <w:rPr>
          <w:b w:val="0"/>
        </w:rPr>
        <w:t>P</w:t>
      </w:r>
      <w:r w:rsidRPr="00917148">
        <w:rPr>
          <w:b w:val="0"/>
        </w:rPr>
        <w:t>olicy.</w:t>
      </w:r>
    </w:p>
    <w:p w:rsidR="00462C70" w:rsidRPr="00917148" w:rsidRDefault="00462C70" w:rsidP="00D91667">
      <w:pPr>
        <w:pStyle w:val="outlinetxt1"/>
      </w:pPr>
      <w:r w:rsidRPr="00917148">
        <w:tab/>
      </w:r>
      <w:r w:rsidR="002A5C03">
        <w:t>B</w:t>
      </w:r>
      <w:r w:rsidRPr="00917148">
        <w:t>.</w:t>
      </w:r>
      <w:r w:rsidRPr="00917148">
        <w:tab/>
      </w:r>
      <w:r w:rsidRPr="00917148">
        <w:rPr>
          <w:b w:val="0"/>
        </w:rPr>
        <w:t xml:space="preserve">The </w:t>
      </w:r>
      <w:r w:rsidRPr="00917148">
        <w:t xml:space="preserve">Cancellation </w:t>
      </w:r>
      <w:r w:rsidRPr="00917148">
        <w:rPr>
          <w:b w:val="0"/>
        </w:rPr>
        <w:t>Common Policy Condition is amended as follows:</w:t>
      </w:r>
    </w:p>
    <w:p w:rsidR="00462C70" w:rsidRPr="00917148" w:rsidRDefault="00462C70" w:rsidP="00D91667">
      <w:pPr>
        <w:pStyle w:val="outlinetxt2"/>
        <w:rPr>
          <w:b w:val="0"/>
        </w:rPr>
      </w:pPr>
      <w:r w:rsidRPr="00917148">
        <w:tab/>
        <w:t>1.</w:t>
      </w:r>
      <w:r w:rsidRPr="00917148">
        <w:tab/>
      </w:r>
      <w:r w:rsidRPr="00917148">
        <w:rPr>
          <w:b w:val="0"/>
        </w:rPr>
        <w:t xml:space="preserve">Paragraphs </w:t>
      </w:r>
      <w:r w:rsidRPr="00917148">
        <w:t xml:space="preserve">2. </w:t>
      </w:r>
      <w:r w:rsidRPr="00917148">
        <w:rPr>
          <w:b w:val="0"/>
        </w:rPr>
        <w:t>and</w:t>
      </w:r>
      <w:r w:rsidRPr="00917148">
        <w:t xml:space="preserve"> 3.</w:t>
      </w:r>
      <w:r w:rsidRPr="00917148">
        <w:rPr>
          <w:b w:val="0"/>
        </w:rPr>
        <w:t xml:space="preserve"> are replaced by the fo</w:t>
      </w:r>
      <w:r w:rsidRPr="00917148">
        <w:rPr>
          <w:b w:val="0"/>
        </w:rPr>
        <w:t>l</w:t>
      </w:r>
      <w:r w:rsidRPr="00917148">
        <w:rPr>
          <w:b w:val="0"/>
        </w:rPr>
        <w:t xml:space="preserve">lowing: </w:t>
      </w:r>
    </w:p>
    <w:p w:rsidR="00462C70" w:rsidRPr="00CF441B" w:rsidRDefault="00CF441B" w:rsidP="00D91667">
      <w:pPr>
        <w:pStyle w:val="outlinetxt3"/>
        <w:rPr>
          <w:b w:val="0"/>
        </w:rPr>
      </w:pPr>
      <w:r>
        <w:tab/>
        <w:t>a.</w:t>
      </w:r>
      <w:r>
        <w:tab/>
      </w:r>
      <w:r w:rsidRPr="00CF441B">
        <w:rPr>
          <w:b w:val="0"/>
        </w:rPr>
        <w:t xml:space="preserve">When this policy </w:t>
      </w:r>
      <w:r w:rsidR="00241AF5">
        <w:rPr>
          <w:b w:val="0"/>
        </w:rPr>
        <w:t>has been</w:t>
      </w:r>
      <w:r w:rsidRPr="00CF441B">
        <w:rPr>
          <w:b w:val="0"/>
        </w:rPr>
        <w:t xml:space="preserve"> in effect for 45 days or less and is not a renewal policy, w</w:t>
      </w:r>
      <w:r w:rsidR="00462C70" w:rsidRPr="00CF441B">
        <w:rPr>
          <w:b w:val="0"/>
        </w:rPr>
        <w:t xml:space="preserve">e may cancel this policy by mailing to the </w:t>
      </w:r>
      <w:r w:rsidR="00B763D1" w:rsidRPr="00CF441B">
        <w:rPr>
          <w:b w:val="0"/>
        </w:rPr>
        <w:t>first</w:t>
      </w:r>
      <w:r w:rsidR="00B763D1" w:rsidRPr="00CF441B">
        <w:rPr>
          <w:b w:val="0"/>
          <w:i/>
        </w:rPr>
        <w:t xml:space="preserve"> </w:t>
      </w:r>
      <w:r w:rsidR="00462C70" w:rsidRPr="00CF441B">
        <w:rPr>
          <w:b w:val="0"/>
        </w:rPr>
        <w:t xml:space="preserve">Named Insured </w:t>
      </w:r>
      <w:r w:rsidR="00441500" w:rsidRPr="00CF441B">
        <w:rPr>
          <w:b w:val="0"/>
        </w:rPr>
        <w:t xml:space="preserve">at the last mailing address known to us </w:t>
      </w:r>
      <w:r w:rsidR="00462C70" w:rsidRPr="00CF441B">
        <w:rPr>
          <w:b w:val="0"/>
        </w:rPr>
        <w:t>written notice of cancellation</w:t>
      </w:r>
      <w:r w:rsidR="00257D9E">
        <w:rPr>
          <w:b w:val="0"/>
        </w:rPr>
        <w:t>, stating the reason for cancellation,</w:t>
      </w:r>
      <w:r w:rsidR="00462C70" w:rsidRPr="00CF441B">
        <w:rPr>
          <w:b w:val="0"/>
        </w:rPr>
        <w:t xml:space="preserve"> at least: </w:t>
      </w:r>
    </w:p>
    <w:p w:rsidR="00A111BA" w:rsidRPr="00CF441B" w:rsidRDefault="00462C70" w:rsidP="00D91667">
      <w:pPr>
        <w:pStyle w:val="outlinetxt4"/>
        <w:rPr>
          <w:b w:val="0"/>
        </w:rPr>
      </w:pPr>
      <w:r w:rsidRPr="00CF441B">
        <w:rPr>
          <w:b w:val="0"/>
        </w:rPr>
        <w:tab/>
      </w:r>
      <w:r w:rsidR="00CF441B" w:rsidRPr="00CF441B">
        <w:t>(1)</w:t>
      </w:r>
      <w:r w:rsidRPr="00CF441B">
        <w:rPr>
          <w:b w:val="0"/>
        </w:rPr>
        <w:tab/>
        <w:t>10 days before the effective date of cancellation if we cancel for nonpayment of pr</w:t>
      </w:r>
      <w:r w:rsidRPr="00CF441B">
        <w:rPr>
          <w:b w:val="0"/>
        </w:rPr>
        <w:t>e</w:t>
      </w:r>
      <w:r w:rsidRPr="00CF441B">
        <w:rPr>
          <w:b w:val="0"/>
        </w:rPr>
        <w:t>mium</w:t>
      </w:r>
      <w:r w:rsidR="000969D0" w:rsidRPr="00CF441B">
        <w:rPr>
          <w:b w:val="0"/>
        </w:rPr>
        <w:t>.</w:t>
      </w:r>
    </w:p>
    <w:p w:rsidR="00F82C47" w:rsidRDefault="00E22E6D" w:rsidP="00D91667">
      <w:pPr>
        <w:pStyle w:val="outlinetxt4"/>
        <w:rPr>
          <w:b w:val="0"/>
        </w:rPr>
      </w:pPr>
      <w:r w:rsidRPr="00CF441B">
        <w:rPr>
          <w:b w:val="0"/>
        </w:rPr>
        <w:tab/>
      </w:r>
      <w:r w:rsidR="00CF441B" w:rsidRPr="00CF441B">
        <w:t>(2)</w:t>
      </w:r>
      <w:r w:rsidRPr="00CF441B">
        <w:rPr>
          <w:b w:val="0"/>
        </w:rPr>
        <w:tab/>
      </w:r>
      <w:r w:rsidR="00A111BA" w:rsidRPr="00CF441B">
        <w:rPr>
          <w:b w:val="0"/>
        </w:rPr>
        <w:t>15 days before the effective date of cancellation</w:t>
      </w:r>
      <w:r w:rsidR="000969D0" w:rsidRPr="00CF441B">
        <w:rPr>
          <w:b w:val="0"/>
        </w:rPr>
        <w:t xml:space="preserve"> if we cancel </w:t>
      </w:r>
      <w:r w:rsidR="00C579B3" w:rsidRPr="00CF441B">
        <w:rPr>
          <w:b w:val="0"/>
        </w:rPr>
        <w:t>because the risk does not meet our underwriting standards</w:t>
      </w:r>
      <w:r w:rsidR="00262AD3">
        <w:rPr>
          <w:b w:val="0"/>
        </w:rPr>
        <w:t>.</w:t>
      </w:r>
      <w:r w:rsidR="00A111BA" w:rsidRPr="00CF441B">
        <w:rPr>
          <w:b w:val="0"/>
        </w:rPr>
        <w:t xml:space="preserve"> </w:t>
      </w:r>
    </w:p>
    <w:p w:rsidR="00CF441B" w:rsidRPr="00A4240F" w:rsidRDefault="00462C70" w:rsidP="00A4240F">
      <w:pPr>
        <w:pStyle w:val="outlinetxt3"/>
        <w:rPr>
          <w:b w:val="0"/>
        </w:rPr>
      </w:pPr>
      <w:r w:rsidRPr="00A4240F">
        <w:rPr>
          <w:b w:val="0"/>
        </w:rPr>
        <w:tab/>
      </w:r>
      <w:r w:rsidR="00CF441B" w:rsidRPr="00A4240F">
        <w:t>b</w:t>
      </w:r>
      <w:r w:rsidRPr="00A4240F">
        <w:t>.</w:t>
      </w:r>
      <w:r w:rsidRPr="00A4240F">
        <w:rPr>
          <w:b w:val="0"/>
        </w:rPr>
        <w:tab/>
      </w:r>
      <w:r w:rsidR="00CF441B" w:rsidRPr="00A4240F">
        <w:rPr>
          <w:b w:val="0"/>
        </w:rPr>
        <w:t xml:space="preserve">When this policy </w:t>
      </w:r>
      <w:r w:rsidR="00241AF5" w:rsidRPr="00A4240F">
        <w:rPr>
          <w:b w:val="0"/>
        </w:rPr>
        <w:t>has been</w:t>
      </w:r>
      <w:r w:rsidR="00CF441B" w:rsidRPr="00A4240F">
        <w:rPr>
          <w:b w:val="0"/>
        </w:rPr>
        <w:t xml:space="preserve"> in effect for </w:t>
      </w:r>
      <w:r w:rsidR="00AD3CE4" w:rsidRPr="00A4240F">
        <w:rPr>
          <w:b w:val="0"/>
        </w:rPr>
        <w:t xml:space="preserve">more than </w:t>
      </w:r>
      <w:r w:rsidRPr="00A4240F">
        <w:rPr>
          <w:b w:val="0"/>
        </w:rPr>
        <w:t xml:space="preserve">45 days </w:t>
      </w:r>
      <w:r w:rsidR="00CF441B" w:rsidRPr="00A4240F">
        <w:rPr>
          <w:b w:val="0"/>
        </w:rPr>
        <w:t>or is a r</w:t>
      </w:r>
      <w:r w:rsidR="00CF441B" w:rsidRPr="00A4240F">
        <w:rPr>
          <w:b w:val="0"/>
        </w:rPr>
        <w:t>e</w:t>
      </w:r>
      <w:r w:rsidR="00CF441B" w:rsidRPr="00A4240F">
        <w:rPr>
          <w:b w:val="0"/>
        </w:rPr>
        <w:t>newal policy, we may cancel this policy by mailing to the first Named Insured at the last mailing address known to us written notice of cance</w:t>
      </w:r>
      <w:r w:rsidR="00CF441B" w:rsidRPr="00A4240F">
        <w:rPr>
          <w:b w:val="0"/>
        </w:rPr>
        <w:t>l</w:t>
      </w:r>
      <w:r w:rsidR="00CF441B" w:rsidRPr="00A4240F">
        <w:rPr>
          <w:b w:val="0"/>
        </w:rPr>
        <w:t>lation at least:</w:t>
      </w:r>
    </w:p>
    <w:p w:rsidR="00CF441B" w:rsidRPr="00665167" w:rsidRDefault="00CF441B" w:rsidP="00D91667">
      <w:pPr>
        <w:pStyle w:val="outlinetxt4"/>
      </w:pPr>
      <w:r w:rsidRPr="00E85D71">
        <w:rPr>
          <w:b w:val="0"/>
        </w:rPr>
        <w:tab/>
      </w:r>
      <w:r w:rsidRPr="00E85D71">
        <w:t>(1)</w:t>
      </w:r>
      <w:r w:rsidRPr="00E85D71">
        <w:rPr>
          <w:b w:val="0"/>
        </w:rPr>
        <w:tab/>
        <w:t>10 days before the effec</w:t>
      </w:r>
      <w:r>
        <w:rPr>
          <w:b w:val="0"/>
        </w:rPr>
        <w:t>tive</w:t>
      </w:r>
      <w:r w:rsidRPr="00E85D71">
        <w:rPr>
          <w:b w:val="0"/>
        </w:rPr>
        <w:t xml:space="preserve"> date of cancellation if we cancel for nonpa</w:t>
      </w:r>
      <w:r w:rsidRPr="00E85D71">
        <w:rPr>
          <w:b w:val="0"/>
        </w:rPr>
        <w:t>y</w:t>
      </w:r>
      <w:r w:rsidRPr="00E85D71">
        <w:rPr>
          <w:b w:val="0"/>
        </w:rPr>
        <w:t>ment of premium</w:t>
      </w:r>
      <w:r w:rsidR="002A5C03">
        <w:rPr>
          <w:b w:val="0"/>
        </w:rPr>
        <w:t>.</w:t>
      </w:r>
    </w:p>
    <w:p w:rsidR="00441500" w:rsidRDefault="00870A68" w:rsidP="00D91667">
      <w:pPr>
        <w:pStyle w:val="outlinetxt4"/>
        <w:rPr>
          <w:b w:val="0"/>
        </w:rPr>
      </w:pPr>
      <w:r>
        <w:rPr>
          <w:b w:val="0"/>
        </w:rPr>
        <w:br w:type="column"/>
      </w:r>
      <w:r w:rsidR="00CF441B" w:rsidRPr="00E85D71">
        <w:rPr>
          <w:b w:val="0"/>
        </w:rPr>
        <w:lastRenderedPageBreak/>
        <w:tab/>
      </w:r>
      <w:r w:rsidR="009D0946" w:rsidRPr="00E85D71">
        <w:t>(</w:t>
      </w:r>
      <w:r w:rsidR="002A5C03">
        <w:t>2</w:t>
      </w:r>
      <w:r w:rsidR="009D0946" w:rsidRPr="00E85D71">
        <w:t>)</w:t>
      </w:r>
      <w:r w:rsidR="009D0946" w:rsidRPr="00E85D71">
        <w:rPr>
          <w:b w:val="0"/>
        </w:rPr>
        <w:tab/>
        <w:t>45 days</w:t>
      </w:r>
      <w:r w:rsidR="009D0946">
        <w:rPr>
          <w:b w:val="0"/>
        </w:rPr>
        <w:t xml:space="preserve"> </w:t>
      </w:r>
      <w:r w:rsidR="009D0946" w:rsidRPr="00917148">
        <w:rPr>
          <w:b w:val="0"/>
        </w:rPr>
        <w:t xml:space="preserve">before the effective date of cancellation if we cancel </w:t>
      </w:r>
      <w:r w:rsidR="009D0946">
        <w:rPr>
          <w:b w:val="0"/>
        </w:rPr>
        <w:t>for</w:t>
      </w:r>
      <w:r w:rsidR="0079636F">
        <w:rPr>
          <w:b w:val="0"/>
        </w:rPr>
        <w:t xml:space="preserve"> a</w:t>
      </w:r>
      <w:r w:rsidR="009D0946">
        <w:rPr>
          <w:b w:val="0"/>
        </w:rPr>
        <w:t xml:space="preserve"> </w:t>
      </w:r>
      <w:r w:rsidR="00241AF5">
        <w:rPr>
          <w:b w:val="0"/>
        </w:rPr>
        <w:t>permiss</w:t>
      </w:r>
      <w:r w:rsidR="00241AF5">
        <w:rPr>
          <w:b w:val="0"/>
        </w:rPr>
        <w:t>i</w:t>
      </w:r>
      <w:r w:rsidR="00241AF5">
        <w:rPr>
          <w:b w:val="0"/>
        </w:rPr>
        <w:t xml:space="preserve">ble </w:t>
      </w:r>
      <w:r w:rsidR="009D0946">
        <w:rPr>
          <w:b w:val="0"/>
        </w:rPr>
        <w:t>reason</w:t>
      </w:r>
      <w:r w:rsidR="00241AF5">
        <w:rPr>
          <w:b w:val="0"/>
        </w:rPr>
        <w:t xml:space="preserve"> other than nonpayment of premium, stating the reason for cance</w:t>
      </w:r>
      <w:r w:rsidR="00241AF5">
        <w:rPr>
          <w:b w:val="0"/>
        </w:rPr>
        <w:t>l</w:t>
      </w:r>
      <w:r w:rsidR="00241AF5">
        <w:rPr>
          <w:b w:val="0"/>
        </w:rPr>
        <w:t xml:space="preserve">lation. Under this Paragraph </w:t>
      </w:r>
      <w:r w:rsidR="00241AF5">
        <w:t>(</w:t>
      </w:r>
      <w:r w:rsidR="002A5C03">
        <w:t>2</w:t>
      </w:r>
      <w:r w:rsidR="00241AF5">
        <w:t>),</w:t>
      </w:r>
      <w:r w:rsidR="009D0946">
        <w:rPr>
          <w:b w:val="0"/>
        </w:rPr>
        <w:t xml:space="preserve"> </w:t>
      </w:r>
      <w:r w:rsidR="00241AF5">
        <w:rPr>
          <w:b w:val="0"/>
        </w:rPr>
        <w:t>w</w:t>
      </w:r>
      <w:r w:rsidR="00EC3238">
        <w:rPr>
          <w:b w:val="0"/>
        </w:rPr>
        <w:t>e may cancel only for one or more of the fo</w:t>
      </w:r>
      <w:r w:rsidR="00EC3238">
        <w:rPr>
          <w:b w:val="0"/>
        </w:rPr>
        <w:t>l</w:t>
      </w:r>
      <w:r w:rsidR="00EC3238">
        <w:rPr>
          <w:b w:val="0"/>
        </w:rPr>
        <w:t>lowing reasons</w:t>
      </w:r>
      <w:r w:rsidR="00441500" w:rsidRPr="00917148">
        <w:rPr>
          <w:b w:val="0"/>
        </w:rPr>
        <w:t>:</w:t>
      </w:r>
    </w:p>
    <w:p w:rsidR="0081393A" w:rsidRPr="00E85D71" w:rsidRDefault="0081393A" w:rsidP="00D91667">
      <w:pPr>
        <w:pStyle w:val="outlinetxt5"/>
        <w:rPr>
          <w:b w:val="0"/>
        </w:rPr>
      </w:pPr>
      <w:r w:rsidRPr="00E85D71">
        <w:rPr>
          <w:b w:val="0"/>
        </w:rPr>
        <w:tab/>
      </w:r>
      <w:r w:rsidRPr="002367BB">
        <w:t>(</w:t>
      </w:r>
      <w:r w:rsidR="00241AF5">
        <w:t>a</w:t>
      </w:r>
      <w:r w:rsidRPr="002367BB">
        <w:t>)</w:t>
      </w:r>
      <w:r w:rsidRPr="00E85D71">
        <w:rPr>
          <w:b w:val="0"/>
        </w:rPr>
        <w:tab/>
        <w:t xml:space="preserve">When there exists material </w:t>
      </w:r>
      <w:r w:rsidRPr="00E85D71">
        <w:rPr>
          <w:b w:val="0"/>
          <w:noProof/>
        </w:rPr>
        <w:t>misrepresentation</w:t>
      </w:r>
      <w:r w:rsidRPr="00E85D71">
        <w:rPr>
          <w:b w:val="0"/>
        </w:rPr>
        <w:t xml:space="preserve"> or fraud in co</w:t>
      </w:r>
      <w:r w:rsidRPr="00E85D71">
        <w:rPr>
          <w:b w:val="0"/>
        </w:rPr>
        <w:t>n</w:t>
      </w:r>
      <w:r w:rsidRPr="00E85D71">
        <w:rPr>
          <w:b w:val="0"/>
        </w:rPr>
        <w:t>nection with the</w:t>
      </w:r>
      <w:r>
        <w:rPr>
          <w:b w:val="0"/>
        </w:rPr>
        <w:t xml:space="preserve"> application, policy</w:t>
      </w:r>
      <w:r w:rsidR="0076664F">
        <w:rPr>
          <w:b w:val="0"/>
        </w:rPr>
        <w:t>,</w:t>
      </w:r>
      <w:r>
        <w:rPr>
          <w:b w:val="0"/>
        </w:rPr>
        <w:t xml:space="preserve"> or pre</w:t>
      </w:r>
      <w:r>
        <w:rPr>
          <w:b w:val="0"/>
        </w:rPr>
        <w:t>s</w:t>
      </w:r>
      <w:r>
        <w:rPr>
          <w:b w:val="0"/>
        </w:rPr>
        <w:t>entation of a claim</w:t>
      </w:r>
      <w:r w:rsidRPr="00E85D71">
        <w:rPr>
          <w:b w:val="0"/>
        </w:rPr>
        <w:t>.</w:t>
      </w:r>
    </w:p>
    <w:p w:rsidR="0081393A" w:rsidRPr="00E85D71" w:rsidRDefault="0081393A" w:rsidP="00D91667">
      <w:pPr>
        <w:pStyle w:val="outlinetxt5"/>
        <w:rPr>
          <w:b w:val="0"/>
        </w:rPr>
      </w:pPr>
      <w:r w:rsidRPr="00E85D71">
        <w:rPr>
          <w:b w:val="0"/>
        </w:rPr>
        <w:tab/>
      </w:r>
      <w:r w:rsidRPr="002367BB">
        <w:t>(</w:t>
      </w:r>
      <w:r w:rsidR="00241AF5">
        <w:t>b</w:t>
      </w:r>
      <w:r w:rsidRPr="002367BB">
        <w:t>)</w:t>
      </w:r>
      <w:r w:rsidRPr="00E85D71">
        <w:rPr>
          <w:b w:val="0"/>
        </w:rPr>
        <w:tab/>
      </w:r>
      <w:r>
        <w:rPr>
          <w:b w:val="0"/>
        </w:rPr>
        <w:t>A</w:t>
      </w:r>
      <w:r w:rsidRPr="00E85D71">
        <w:rPr>
          <w:b w:val="0"/>
        </w:rPr>
        <w:t xml:space="preserve"> change in the</w:t>
      </w:r>
      <w:r w:rsidR="00241AF5">
        <w:rPr>
          <w:b w:val="0"/>
        </w:rPr>
        <w:t xml:space="preserve"> condition of the risk that results in an increase in the </w:t>
      </w:r>
      <w:r w:rsidR="00241AF5">
        <w:rPr>
          <w:b w:val="0"/>
          <w:noProof/>
        </w:rPr>
        <w:t>hazard</w:t>
      </w:r>
      <w:r w:rsidR="00241AF5">
        <w:rPr>
          <w:b w:val="0"/>
        </w:rPr>
        <w:t xml:space="preserve"> insured against.</w:t>
      </w:r>
      <w:r w:rsidRPr="00E85D71">
        <w:rPr>
          <w:b w:val="0"/>
        </w:rPr>
        <w:t xml:space="preserve"> </w:t>
      </w:r>
    </w:p>
    <w:p w:rsidR="0081393A" w:rsidRPr="00E85D71" w:rsidRDefault="0081393A" w:rsidP="00D91667">
      <w:pPr>
        <w:pStyle w:val="outlinetxt5"/>
        <w:rPr>
          <w:b w:val="0"/>
        </w:rPr>
      </w:pPr>
      <w:r w:rsidRPr="00E85D71">
        <w:rPr>
          <w:b w:val="0"/>
        </w:rPr>
        <w:tab/>
      </w:r>
      <w:r w:rsidRPr="002367BB">
        <w:t>(</w:t>
      </w:r>
      <w:r w:rsidR="00241AF5">
        <w:t>c</w:t>
      </w:r>
      <w:r w:rsidRPr="002367BB">
        <w:t>)</w:t>
      </w:r>
      <w:r w:rsidRPr="00E85D71">
        <w:rPr>
          <w:b w:val="0"/>
        </w:rPr>
        <w:tab/>
        <w:t>A matter or issue related to the risk that c</w:t>
      </w:r>
      <w:r w:rsidR="00241AF5">
        <w:rPr>
          <w:b w:val="0"/>
        </w:rPr>
        <w:t>onstitutes a threat to public safety.</w:t>
      </w:r>
    </w:p>
    <w:p w:rsidR="00BB7532" w:rsidRPr="00917148" w:rsidRDefault="00BB7532" w:rsidP="00D91667">
      <w:pPr>
        <w:pStyle w:val="blocktext4"/>
      </w:pPr>
      <w:r w:rsidRPr="00917148">
        <w:t xml:space="preserve">If we cancel pursuant to Paragraph </w:t>
      </w:r>
      <w:r w:rsidR="0081393A">
        <w:rPr>
          <w:b/>
        </w:rPr>
        <w:t>b</w:t>
      </w:r>
      <w:r w:rsidRPr="00917148">
        <w:rPr>
          <w:b/>
        </w:rPr>
        <w:t>.</w:t>
      </w:r>
      <w:r w:rsidR="00241AF5">
        <w:rPr>
          <w:b/>
        </w:rPr>
        <w:t>(</w:t>
      </w:r>
      <w:r w:rsidR="002A5C03">
        <w:rPr>
          <w:b/>
        </w:rPr>
        <w:t>2</w:t>
      </w:r>
      <w:r w:rsidR="00241AF5">
        <w:rPr>
          <w:b/>
        </w:rPr>
        <w:t>)</w:t>
      </w:r>
      <w:r w:rsidRPr="00917148">
        <w:rPr>
          <w:b/>
        </w:rPr>
        <w:t>,</w:t>
      </w:r>
      <w:r w:rsidRPr="00917148">
        <w:t xml:space="preserve"> you may request additional information on the reason for cancellation within 30 days from the date of our n</w:t>
      </w:r>
      <w:r w:rsidRPr="00917148">
        <w:t>o</w:t>
      </w:r>
      <w:r w:rsidRPr="00917148">
        <w:t>tice.</w:t>
      </w:r>
    </w:p>
    <w:p w:rsidR="00462C70" w:rsidRPr="00917148" w:rsidRDefault="00462C70" w:rsidP="00D91667">
      <w:pPr>
        <w:pStyle w:val="outlinetxt2"/>
        <w:rPr>
          <w:b w:val="0"/>
        </w:rPr>
      </w:pPr>
      <w:r w:rsidRPr="00917148">
        <w:tab/>
        <w:t>2.</w:t>
      </w:r>
      <w:r w:rsidRPr="00917148">
        <w:rPr>
          <w:b w:val="0"/>
        </w:rPr>
        <w:tab/>
        <w:t>Paragraph</w:t>
      </w:r>
      <w:r w:rsidRPr="00917148">
        <w:t xml:space="preserve"> 5.</w:t>
      </w:r>
      <w:r w:rsidRPr="00917148">
        <w:rPr>
          <w:b w:val="0"/>
        </w:rPr>
        <w:t xml:space="preserve"> is replaced by the follo</w:t>
      </w:r>
      <w:r w:rsidRPr="00917148">
        <w:rPr>
          <w:b w:val="0"/>
        </w:rPr>
        <w:t>w</w:t>
      </w:r>
      <w:r w:rsidRPr="00917148">
        <w:rPr>
          <w:b w:val="0"/>
        </w:rPr>
        <w:t>ing:</w:t>
      </w:r>
    </w:p>
    <w:p w:rsidR="00462C70" w:rsidRPr="00917148" w:rsidRDefault="00462C70" w:rsidP="00D91667">
      <w:pPr>
        <w:pStyle w:val="blocktext3"/>
      </w:pPr>
      <w:r w:rsidRPr="00917148">
        <w:t>If this policy is cancelled, we will send the first Named Insured any pr</w:t>
      </w:r>
      <w:r w:rsidRPr="00917148">
        <w:t>e</w:t>
      </w:r>
      <w:r w:rsidRPr="00917148">
        <w:t>mium refund due.</w:t>
      </w:r>
    </w:p>
    <w:p w:rsidR="00462C70" w:rsidRPr="00917148" w:rsidRDefault="00462C70" w:rsidP="00D91667">
      <w:pPr>
        <w:pStyle w:val="blocktext3"/>
      </w:pPr>
      <w:r w:rsidRPr="00917148">
        <w:t>If we cancel, the refund will be pro rata. If the first Named Insured cancels, the refund will be calculated as follows:</w:t>
      </w:r>
    </w:p>
    <w:p w:rsidR="00462C70" w:rsidRPr="00917148" w:rsidRDefault="00462C70" w:rsidP="00D91667">
      <w:pPr>
        <w:pStyle w:val="outlinehd3"/>
      </w:pPr>
      <w:r w:rsidRPr="00917148">
        <w:tab/>
        <w:t>a.</w:t>
      </w:r>
      <w:r w:rsidRPr="00917148">
        <w:tab/>
        <w:t>Policies Written For One Year Or Less</w:t>
      </w:r>
    </w:p>
    <w:p w:rsidR="00462C70" w:rsidRPr="00917148" w:rsidRDefault="00462C70" w:rsidP="00D91667">
      <w:pPr>
        <w:pStyle w:val="blocktext4"/>
      </w:pPr>
      <w:r w:rsidRPr="00550687">
        <w:t>We will refund 90% of the pro rata u</w:t>
      </w:r>
      <w:r w:rsidRPr="00550687">
        <w:t>n</w:t>
      </w:r>
      <w:r w:rsidRPr="00550687">
        <w:t>earned premium.</w:t>
      </w:r>
    </w:p>
    <w:p w:rsidR="00462C70" w:rsidRPr="00917148" w:rsidRDefault="00870A68" w:rsidP="00D91667">
      <w:pPr>
        <w:pStyle w:val="outlinehd3"/>
      </w:pPr>
      <w:r>
        <w:br w:type="page"/>
      </w:r>
      <w:r w:rsidR="00462C70" w:rsidRPr="00917148">
        <w:lastRenderedPageBreak/>
        <w:tab/>
        <w:t>b.</w:t>
      </w:r>
      <w:r w:rsidR="00462C70" w:rsidRPr="00917148">
        <w:tab/>
        <w:t>Policies Written For More Than One Year</w:t>
      </w:r>
    </w:p>
    <w:p w:rsidR="00462C70" w:rsidRPr="00917148" w:rsidRDefault="00462C70" w:rsidP="00D91667">
      <w:pPr>
        <w:pStyle w:val="outlinetxt4"/>
        <w:rPr>
          <w:b w:val="0"/>
        </w:rPr>
      </w:pPr>
      <w:r w:rsidRPr="00917148">
        <w:tab/>
        <w:t>(1)</w:t>
      </w:r>
      <w:r w:rsidRPr="00917148">
        <w:tab/>
      </w:r>
      <w:r w:rsidRPr="00550687">
        <w:rPr>
          <w:b w:val="0"/>
        </w:rPr>
        <w:t>If the policy is cancelled in the first year, we will refund 90% of the pro rata u</w:t>
      </w:r>
      <w:r w:rsidRPr="00550687">
        <w:rPr>
          <w:b w:val="0"/>
        </w:rPr>
        <w:t>n</w:t>
      </w:r>
      <w:r w:rsidRPr="00550687">
        <w:rPr>
          <w:b w:val="0"/>
        </w:rPr>
        <w:t>earned premium for the first year, plus the full annual premium for subs</w:t>
      </w:r>
      <w:r w:rsidRPr="00550687">
        <w:rPr>
          <w:b w:val="0"/>
        </w:rPr>
        <w:t>e</w:t>
      </w:r>
      <w:r w:rsidRPr="00550687">
        <w:rPr>
          <w:b w:val="0"/>
        </w:rPr>
        <w:t>quent years.</w:t>
      </w:r>
    </w:p>
    <w:p w:rsidR="00462C70" w:rsidRPr="00917148" w:rsidRDefault="00462C70" w:rsidP="00D91667">
      <w:pPr>
        <w:pStyle w:val="outlinetxt4"/>
        <w:rPr>
          <w:b w:val="0"/>
        </w:rPr>
      </w:pPr>
      <w:r w:rsidRPr="00917148">
        <w:rPr>
          <w:b w:val="0"/>
        </w:rPr>
        <w:tab/>
      </w:r>
      <w:r w:rsidRPr="00917148">
        <w:t>(2)</w:t>
      </w:r>
      <w:r w:rsidRPr="00917148">
        <w:tab/>
      </w:r>
      <w:r w:rsidRPr="00917148">
        <w:rPr>
          <w:b w:val="0"/>
        </w:rPr>
        <w:t>If the policy is cancelled after the first year, we will refund the pro rata u</w:t>
      </w:r>
      <w:r w:rsidRPr="00917148">
        <w:rPr>
          <w:b w:val="0"/>
        </w:rPr>
        <w:t>n</w:t>
      </w:r>
      <w:r w:rsidRPr="00917148">
        <w:rPr>
          <w:b w:val="0"/>
        </w:rPr>
        <w:t>earned premium.</w:t>
      </w:r>
    </w:p>
    <w:p w:rsidR="00462C70" w:rsidRPr="00917148" w:rsidRDefault="00462C70" w:rsidP="00D91667">
      <w:pPr>
        <w:pStyle w:val="outlinehd3"/>
      </w:pPr>
      <w:r w:rsidRPr="00917148">
        <w:rPr>
          <w:b w:val="0"/>
        </w:rPr>
        <w:tab/>
      </w:r>
      <w:r w:rsidRPr="00917148">
        <w:t>c.</w:t>
      </w:r>
      <w:r w:rsidRPr="00917148">
        <w:tab/>
        <w:t>Continuous And Annual Premium Payment Policies</w:t>
      </w:r>
    </w:p>
    <w:p w:rsidR="00462C70" w:rsidRPr="00917148" w:rsidRDefault="00462C70" w:rsidP="00D91667">
      <w:pPr>
        <w:pStyle w:val="blocktext4"/>
      </w:pPr>
      <w:r w:rsidRPr="00550687">
        <w:t>We will refund 90% of the pro rata u</w:t>
      </w:r>
      <w:r w:rsidRPr="00550687">
        <w:t>n</w:t>
      </w:r>
      <w:r w:rsidRPr="00550687">
        <w:t>earned premium for the year in which the policy is cancelled.</w:t>
      </w:r>
    </w:p>
    <w:p w:rsidR="00F51B18" w:rsidRPr="00917148" w:rsidRDefault="00F51B18" w:rsidP="00D91667">
      <w:pPr>
        <w:pStyle w:val="blocktext3"/>
      </w:pPr>
      <w:r w:rsidRPr="00917148">
        <w:t>We will retain the minimum premium, except if the policy is cancelled as of the i</w:t>
      </w:r>
      <w:r w:rsidRPr="00917148">
        <w:t>n</w:t>
      </w:r>
      <w:r w:rsidRPr="00917148">
        <w:t>ception date.</w:t>
      </w:r>
    </w:p>
    <w:p w:rsidR="00F51B18" w:rsidRPr="00917148" w:rsidRDefault="00F51B18" w:rsidP="00D91667">
      <w:pPr>
        <w:pStyle w:val="blocktext3"/>
      </w:pPr>
      <w:r w:rsidRPr="00917148">
        <w:t>However, if this policy is financed by a pr</w:t>
      </w:r>
      <w:r w:rsidRPr="00917148">
        <w:t>e</w:t>
      </w:r>
      <w:r w:rsidRPr="00917148">
        <w:t xml:space="preserve">mium finance company and we or the premium finance company or the first Named Insured cancels the policy, the refund will </w:t>
      </w:r>
      <w:r w:rsidR="002F0F5D">
        <w:t>consist of the gross unearned premium computed</w:t>
      </w:r>
      <w:r w:rsidR="002F0F5D" w:rsidRPr="00917148">
        <w:t xml:space="preserve"> </w:t>
      </w:r>
      <w:r w:rsidRPr="00917148">
        <w:t>pro rata</w:t>
      </w:r>
      <w:r w:rsidR="004E172A">
        <w:t>,</w:t>
      </w:r>
      <w:r w:rsidRPr="00917148">
        <w:t xml:space="preserve"> excluding any expense constant, administrative fee or nonrefundable charge filed with and a</w:t>
      </w:r>
      <w:r w:rsidRPr="00917148">
        <w:t>p</w:t>
      </w:r>
      <w:r w:rsidRPr="00917148">
        <w:t>proved by the insurance commi</w:t>
      </w:r>
      <w:r w:rsidRPr="00917148">
        <w:t>s</w:t>
      </w:r>
      <w:r w:rsidRPr="00917148">
        <w:t>sioner.</w:t>
      </w:r>
    </w:p>
    <w:p w:rsidR="00F51B18" w:rsidRPr="00917148" w:rsidRDefault="00F51B18" w:rsidP="00D91667">
      <w:pPr>
        <w:pStyle w:val="blocktext3"/>
      </w:pPr>
      <w:r w:rsidRPr="00917148">
        <w:t>The cancellation will be effective even if we have not made or offered a r</w:t>
      </w:r>
      <w:r w:rsidRPr="00917148">
        <w:t>e</w:t>
      </w:r>
      <w:r w:rsidRPr="00917148">
        <w:t>fund.</w:t>
      </w:r>
    </w:p>
    <w:p w:rsidR="00B228F0" w:rsidRPr="00917148" w:rsidRDefault="009D4854" w:rsidP="00D91667">
      <w:pPr>
        <w:pStyle w:val="outlinetxt1"/>
        <w:rPr>
          <w:b w:val="0"/>
        </w:rPr>
      </w:pPr>
      <w:r>
        <w:tab/>
      </w:r>
      <w:r w:rsidR="002A5C03">
        <w:t>C</w:t>
      </w:r>
      <w:r w:rsidR="001D44C2" w:rsidRPr="00917148">
        <w:t>.</w:t>
      </w:r>
      <w:r w:rsidR="00A25CEC" w:rsidRPr="00917148">
        <w:tab/>
      </w:r>
      <w:r w:rsidR="00B228F0" w:rsidRPr="00917148">
        <w:rPr>
          <w:b w:val="0"/>
        </w:rPr>
        <w:t xml:space="preserve">Paragraph </w:t>
      </w:r>
      <w:r w:rsidR="00B228F0" w:rsidRPr="00917148">
        <w:t>6.</w:t>
      </w:r>
      <w:r w:rsidR="00B228F0" w:rsidRPr="00917148">
        <w:rPr>
          <w:b w:val="0"/>
        </w:rPr>
        <w:t xml:space="preserve"> of the </w:t>
      </w:r>
      <w:r w:rsidR="00B228F0" w:rsidRPr="00917148">
        <w:t>Cancellation</w:t>
      </w:r>
      <w:r w:rsidR="00B228F0" w:rsidRPr="00917148">
        <w:rPr>
          <w:b w:val="0"/>
        </w:rPr>
        <w:t xml:space="preserve"> Common Po</w:t>
      </w:r>
      <w:r w:rsidR="00B228F0" w:rsidRPr="00917148">
        <w:rPr>
          <w:b w:val="0"/>
        </w:rPr>
        <w:t>l</w:t>
      </w:r>
      <w:r w:rsidR="00B228F0" w:rsidRPr="00917148">
        <w:rPr>
          <w:b w:val="0"/>
        </w:rPr>
        <w:t xml:space="preserve">icy Condition is replaced by the following, except as provided in Paragraph </w:t>
      </w:r>
      <w:r w:rsidR="0077429B" w:rsidRPr="0077429B">
        <w:t>D</w:t>
      </w:r>
      <w:r w:rsidR="00B228F0" w:rsidRPr="00917148">
        <w:t>.</w:t>
      </w:r>
      <w:r w:rsidR="00B228F0" w:rsidRPr="00917148">
        <w:rPr>
          <w:b w:val="0"/>
        </w:rPr>
        <w:t xml:space="preserve"> of this endorsement.</w:t>
      </w:r>
    </w:p>
    <w:p w:rsidR="00217EAC" w:rsidRPr="00262AD3" w:rsidRDefault="001D44C2" w:rsidP="00D91667">
      <w:pPr>
        <w:pStyle w:val="blocktext2"/>
      </w:pPr>
      <w:r w:rsidRPr="00262AD3">
        <w:t xml:space="preserve">We will send notice </w:t>
      </w:r>
      <w:r w:rsidR="00A61721" w:rsidRPr="00262AD3">
        <w:t xml:space="preserve">of cancellation </w:t>
      </w:r>
      <w:r w:rsidRPr="00262AD3">
        <w:t xml:space="preserve">to the </w:t>
      </w:r>
      <w:r w:rsidR="00B763D1" w:rsidRPr="00262AD3">
        <w:t xml:space="preserve">first </w:t>
      </w:r>
      <w:r w:rsidRPr="00262AD3">
        <w:t>Named Insured by certificate of mail if</w:t>
      </w:r>
      <w:r w:rsidR="00A61721" w:rsidRPr="00262AD3">
        <w:t>:</w:t>
      </w:r>
      <w:r w:rsidRPr="00262AD3">
        <w:t xml:space="preserve"> </w:t>
      </w:r>
    </w:p>
    <w:p w:rsidR="00217EAC" w:rsidRPr="00D861D9" w:rsidRDefault="00217EAC" w:rsidP="00D91667">
      <w:pPr>
        <w:pStyle w:val="outlinetxt3"/>
      </w:pPr>
      <w:r w:rsidRPr="00D861D9">
        <w:rPr>
          <w:b w:val="0"/>
        </w:rPr>
        <w:tab/>
      </w:r>
      <w:r w:rsidR="00C0301C" w:rsidRPr="00D861D9">
        <w:t>a</w:t>
      </w:r>
      <w:r w:rsidRPr="00D861D9">
        <w:t>.</w:t>
      </w:r>
      <w:r w:rsidR="003F7785" w:rsidRPr="00D861D9">
        <w:tab/>
      </w:r>
      <w:r w:rsidR="00A61721" w:rsidRPr="00D861D9">
        <w:rPr>
          <w:b w:val="0"/>
        </w:rPr>
        <w:t xml:space="preserve">We cancel for </w:t>
      </w:r>
      <w:r w:rsidR="001D44C2" w:rsidRPr="00D861D9">
        <w:rPr>
          <w:b w:val="0"/>
        </w:rPr>
        <w:t>nonpayment of pr</w:t>
      </w:r>
      <w:r w:rsidR="001D44C2" w:rsidRPr="00D861D9">
        <w:rPr>
          <w:b w:val="0"/>
        </w:rPr>
        <w:t>e</w:t>
      </w:r>
      <w:r w:rsidR="001D44C2" w:rsidRPr="00D861D9">
        <w:rPr>
          <w:b w:val="0"/>
        </w:rPr>
        <w:t>mium</w:t>
      </w:r>
      <w:r w:rsidRPr="00D861D9">
        <w:rPr>
          <w:b w:val="0"/>
        </w:rPr>
        <w:t>; or</w:t>
      </w:r>
    </w:p>
    <w:p w:rsidR="00217EAC" w:rsidRPr="00A61721" w:rsidRDefault="00BB0823" w:rsidP="00D91667">
      <w:pPr>
        <w:pStyle w:val="outlinetxt3"/>
        <w:rPr>
          <w:b w:val="0"/>
        </w:rPr>
      </w:pPr>
      <w:r w:rsidRPr="00D861D9">
        <w:tab/>
      </w:r>
      <w:r w:rsidR="00C0301C" w:rsidRPr="00D861D9">
        <w:t>b</w:t>
      </w:r>
      <w:r w:rsidR="001A3750">
        <w:t>.</w:t>
      </w:r>
      <w:r w:rsidR="00217EAC" w:rsidRPr="00D861D9">
        <w:rPr>
          <w:b w:val="0"/>
        </w:rPr>
        <w:tab/>
      </w:r>
      <w:r w:rsidR="00A61721" w:rsidRPr="00D861D9">
        <w:rPr>
          <w:b w:val="0"/>
        </w:rPr>
        <w:t>This policy is not a renewal of a policy we issued and has been in effect for 45 days or less.</w:t>
      </w:r>
      <w:r w:rsidR="00A61721" w:rsidRPr="00A61721">
        <w:rPr>
          <w:b w:val="0"/>
        </w:rPr>
        <w:t xml:space="preserve"> </w:t>
      </w:r>
    </w:p>
    <w:p w:rsidR="001D5F59" w:rsidRPr="00262AD3" w:rsidRDefault="001D44C2" w:rsidP="00D91667">
      <w:pPr>
        <w:pStyle w:val="blocktext2"/>
      </w:pPr>
      <w:r w:rsidRPr="00262AD3">
        <w:t>We will send notice to th</w:t>
      </w:r>
      <w:r w:rsidR="00B763D1" w:rsidRPr="00262AD3">
        <w:t>e first</w:t>
      </w:r>
      <w:r w:rsidRPr="00262AD3">
        <w:t xml:space="preserve"> Named Insured by certificate of mail or by commercial mail delivery service if we cancel for a reason other than no</w:t>
      </w:r>
      <w:r w:rsidRPr="00262AD3">
        <w:t>n</w:t>
      </w:r>
      <w:r w:rsidRPr="00262AD3">
        <w:t>payment of premium</w:t>
      </w:r>
      <w:r w:rsidR="009F587C" w:rsidRPr="00262AD3">
        <w:t xml:space="preserve"> and this policy</w:t>
      </w:r>
      <w:r w:rsidR="001D5F59" w:rsidRPr="00262AD3">
        <w:t>:</w:t>
      </w:r>
    </w:p>
    <w:p w:rsidR="001D5F59" w:rsidRDefault="001D5F59" w:rsidP="00D91667">
      <w:pPr>
        <w:pStyle w:val="outlinetxt3"/>
        <w:rPr>
          <w:b w:val="0"/>
        </w:rPr>
      </w:pPr>
      <w:r>
        <w:rPr>
          <w:b w:val="0"/>
        </w:rPr>
        <w:tab/>
      </w:r>
      <w:r w:rsidRPr="001D5F59">
        <w:t>a.</w:t>
      </w:r>
      <w:r w:rsidRPr="001D5F59">
        <w:tab/>
      </w:r>
      <w:r>
        <w:rPr>
          <w:b w:val="0"/>
        </w:rPr>
        <w:t>I</w:t>
      </w:r>
      <w:r w:rsidR="00D651A4" w:rsidRPr="001D5F59">
        <w:rPr>
          <w:b w:val="0"/>
        </w:rPr>
        <w:t>s a renewal of a policy we issued</w:t>
      </w:r>
      <w:r>
        <w:rPr>
          <w:b w:val="0"/>
        </w:rPr>
        <w:t>;</w:t>
      </w:r>
      <w:r w:rsidR="00D651A4" w:rsidRPr="001D5F59">
        <w:rPr>
          <w:b w:val="0"/>
        </w:rPr>
        <w:t xml:space="preserve"> or</w:t>
      </w:r>
    </w:p>
    <w:p w:rsidR="00533771" w:rsidRDefault="001D5F59" w:rsidP="00D91667">
      <w:pPr>
        <w:pStyle w:val="outlinetxt3"/>
        <w:rPr>
          <w:b w:val="0"/>
        </w:rPr>
      </w:pPr>
      <w:r>
        <w:rPr>
          <w:b w:val="0"/>
        </w:rPr>
        <w:tab/>
      </w:r>
      <w:r w:rsidRPr="001D5F59">
        <w:t>b.</w:t>
      </w:r>
      <w:r w:rsidRPr="001D5F59">
        <w:tab/>
      </w:r>
      <w:r>
        <w:rPr>
          <w:b w:val="0"/>
        </w:rPr>
        <w:t>H</w:t>
      </w:r>
      <w:r w:rsidR="009F587C" w:rsidRPr="001D5F59">
        <w:rPr>
          <w:b w:val="0"/>
        </w:rPr>
        <w:t>as been in effect for more than 45 days</w:t>
      </w:r>
      <w:r w:rsidR="001D44C2" w:rsidRPr="001D5F59">
        <w:rPr>
          <w:b w:val="0"/>
        </w:rPr>
        <w:t>.</w:t>
      </w:r>
    </w:p>
    <w:p w:rsidR="000A13E9" w:rsidRPr="00262AD3" w:rsidRDefault="000A13E9" w:rsidP="00D91667">
      <w:pPr>
        <w:pStyle w:val="blocktext2"/>
      </w:pPr>
      <w:r w:rsidRPr="00262AD3">
        <w:t>We will maintain proof of mailing in a form auth</w:t>
      </w:r>
      <w:r w:rsidRPr="00262AD3">
        <w:t>o</w:t>
      </w:r>
      <w:r w:rsidRPr="00262AD3">
        <w:t>rized or accepted by the United States Postal Se</w:t>
      </w:r>
      <w:r w:rsidRPr="00262AD3">
        <w:t>r</w:t>
      </w:r>
      <w:r w:rsidRPr="00262AD3">
        <w:t>vice or by other commercial mail delivery service when such service is used. Proof of mailing will be sufficient proof of notice.</w:t>
      </w:r>
    </w:p>
    <w:p w:rsidR="001202E4" w:rsidRPr="00917148" w:rsidRDefault="00870A68" w:rsidP="00D91667">
      <w:pPr>
        <w:pStyle w:val="outlinetxt1"/>
        <w:rPr>
          <w:b w:val="0"/>
        </w:rPr>
      </w:pPr>
      <w:r>
        <w:br w:type="column"/>
      </w:r>
      <w:r>
        <w:lastRenderedPageBreak/>
        <w:tab/>
      </w:r>
      <w:r w:rsidR="002A5C03">
        <w:t>D</w:t>
      </w:r>
      <w:r w:rsidR="001202E4" w:rsidRPr="00917148">
        <w:t>.</w:t>
      </w:r>
      <w:r w:rsidR="001202E4" w:rsidRPr="00917148">
        <w:tab/>
      </w:r>
      <w:r w:rsidR="001202E4" w:rsidRPr="00917148">
        <w:rPr>
          <w:b w:val="0"/>
        </w:rPr>
        <w:t xml:space="preserve">With respect to the Farm Property – Farm </w:t>
      </w:r>
      <w:r w:rsidR="001202E4" w:rsidRPr="00917148">
        <w:rPr>
          <w:b w:val="0"/>
          <w:noProof/>
        </w:rPr>
        <w:t>Dwellings</w:t>
      </w:r>
      <w:r w:rsidR="001202E4" w:rsidRPr="00917148">
        <w:rPr>
          <w:b w:val="0"/>
        </w:rPr>
        <w:t>, Appurtenant Structures And Household Pe</w:t>
      </w:r>
      <w:r w:rsidR="001202E4" w:rsidRPr="00917148">
        <w:rPr>
          <w:b w:val="0"/>
        </w:rPr>
        <w:t>r</w:t>
      </w:r>
      <w:r w:rsidR="001202E4" w:rsidRPr="00917148">
        <w:rPr>
          <w:b w:val="0"/>
        </w:rPr>
        <w:t xml:space="preserve">sonal Property Coverage Form, Paragraph </w:t>
      </w:r>
      <w:r w:rsidR="001202E4" w:rsidRPr="00917148">
        <w:t>6.</w:t>
      </w:r>
      <w:r w:rsidR="001202E4" w:rsidRPr="00917148">
        <w:rPr>
          <w:b w:val="0"/>
        </w:rPr>
        <w:t xml:space="preserve"> of the </w:t>
      </w:r>
      <w:r w:rsidR="001202E4" w:rsidRPr="00917148">
        <w:t xml:space="preserve">Cancellation </w:t>
      </w:r>
      <w:r w:rsidR="001202E4" w:rsidRPr="00917148">
        <w:rPr>
          <w:b w:val="0"/>
        </w:rPr>
        <w:t>Common Policy Condition is r</w:t>
      </w:r>
      <w:r w:rsidR="001202E4" w:rsidRPr="00917148">
        <w:rPr>
          <w:b w:val="0"/>
        </w:rPr>
        <w:t>e</w:t>
      </w:r>
      <w:r w:rsidR="001202E4" w:rsidRPr="00917148">
        <w:rPr>
          <w:b w:val="0"/>
        </w:rPr>
        <w:t>placed by the following:</w:t>
      </w:r>
    </w:p>
    <w:p w:rsidR="001202E4" w:rsidRPr="00262AD3" w:rsidRDefault="001202E4" w:rsidP="00D91667">
      <w:pPr>
        <w:pStyle w:val="blocktext2"/>
      </w:pPr>
      <w:r w:rsidRPr="00262AD3">
        <w:t xml:space="preserve">We will send notice to the </w:t>
      </w:r>
      <w:r w:rsidR="00B763D1" w:rsidRPr="00262AD3">
        <w:t xml:space="preserve">first </w:t>
      </w:r>
      <w:r w:rsidRPr="00262AD3">
        <w:t>Named Insured by certificate of mail if we cancel the policy. We will maintain proof of mailing in a form authorized or accepted by the United States Postal Service. Proof of mailing will be sufficient proof of notice.</w:t>
      </w:r>
    </w:p>
    <w:p w:rsidR="007C4B3A" w:rsidRPr="00917148" w:rsidRDefault="009D0946" w:rsidP="00D91667">
      <w:pPr>
        <w:pStyle w:val="outlinetxt1"/>
        <w:rPr>
          <w:b w:val="0"/>
        </w:rPr>
      </w:pPr>
      <w:r>
        <w:tab/>
      </w:r>
      <w:r w:rsidR="002A5C03">
        <w:t>E</w:t>
      </w:r>
      <w:r w:rsidR="001202E4" w:rsidRPr="00917148">
        <w:t>.</w:t>
      </w:r>
      <w:r w:rsidR="001202E4" w:rsidRPr="00917148">
        <w:tab/>
      </w:r>
      <w:r w:rsidR="00B228F0" w:rsidRPr="00917148">
        <w:rPr>
          <w:b w:val="0"/>
        </w:rPr>
        <w:t xml:space="preserve">The following </w:t>
      </w:r>
      <w:r w:rsidR="00262AD3">
        <w:rPr>
          <w:b w:val="0"/>
        </w:rPr>
        <w:t>c</w:t>
      </w:r>
      <w:r w:rsidR="00B228F0" w:rsidRPr="00917148">
        <w:rPr>
          <w:b w:val="0"/>
        </w:rPr>
        <w:t>ondition is added, except as pr</w:t>
      </w:r>
      <w:r w:rsidR="00B228F0" w:rsidRPr="00917148">
        <w:rPr>
          <w:b w:val="0"/>
        </w:rPr>
        <w:t>o</w:t>
      </w:r>
      <w:r w:rsidR="00B228F0" w:rsidRPr="00917148">
        <w:rPr>
          <w:b w:val="0"/>
        </w:rPr>
        <w:t xml:space="preserve">vided in Paragraph </w:t>
      </w:r>
      <w:r w:rsidR="0077429B">
        <w:t>F</w:t>
      </w:r>
      <w:r w:rsidR="00B228F0" w:rsidRPr="00917148">
        <w:t>.</w:t>
      </w:r>
      <w:r w:rsidR="00B228F0" w:rsidRPr="00917148">
        <w:rPr>
          <w:b w:val="0"/>
        </w:rPr>
        <w:t xml:space="preserve"> of this endorsement.</w:t>
      </w:r>
    </w:p>
    <w:p w:rsidR="00462C70" w:rsidRPr="00917148" w:rsidRDefault="009D0946" w:rsidP="00D91667">
      <w:pPr>
        <w:pStyle w:val="blockhd2"/>
        <w:rPr>
          <w:caps/>
        </w:rPr>
      </w:pPr>
      <w:r w:rsidRPr="009D0946">
        <w:t>N</w:t>
      </w:r>
      <w:r>
        <w:t>onrenewal</w:t>
      </w:r>
      <w:r w:rsidR="00462C70" w:rsidRPr="00917148">
        <w:rPr>
          <w:caps/>
        </w:rPr>
        <w:t xml:space="preserve"> </w:t>
      </w:r>
    </w:p>
    <w:p w:rsidR="00C07AE1" w:rsidRPr="00917148" w:rsidRDefault="003500D8" w:rsidP="00D91667">
      <w:pPr>
        <w:pStyle w:val="outlinetxt2"/>
      </w:pPr>
      <w:r w:rsidRPr="00917148">
        <w:tab/>
      </w:r>
      <w:r w:rsidR="00C07AE1" w:rsidRPr="00917148">
        <w:t>1.</w:t>
      </w:r>
      <w:r w:rsidRPr="00917148">
        <w:tab/>
      </w:r>
      <w:r w:rsidR="00462C70" w:rsidRPr="00917148">
        <w:rPr>
          <w:b w:val="0"/>
        </w:rPr>
        <w:t>We may elect not to renew this policy by mai</w:t>
      </w:r>
      <w:r w:rsidR="00462C70" w:rsidRPr="00917148">
        <w:rPr>
          <w:b w:val="0"/>
        </w:rPr>
        <w:t>l</w:t>
      </w:r>
      <w:r w:rsidR="00462C70" w:rsidRPr="00917148">
        <w:rPr>
          <w:b w:val="0"/>
        </w:rPr>
        <w:t xml:space="preserve">ing notice of nonrenewal to the </w:t>
      </w:r>
      <w:r w:rsidR="00B763D1" w:rsidRPr="00A17691">
        <w:rPr>
          <w:b w:val="0"/>
        </w:rPr>
        <w:t xml:space="preserve">first </w:t>
      </w:r>
      <w:r w:rsidR="00462C70" w:rsidRPr="00917148">
        <w:rPr>
          <w:b w:val="0"/>
        </w:rPr>
        <w:t>Named I</w:t>
      </w:r>
      <w:r w:rsidR="00462C70" w:rsidRPr="00917148">
        <w:rPr>
          <w:b w:val="0"/>
        </w:rPr>
        <w:t>n</w:t>
      </w:r>
      <w:r w:rsidR="00462C70" w:rsidRPr="00917148">
        <w:rPr>
          <w:b w:val="0"/>
        </w:rPr>
        <w:t xml:space="preserve">sured </w:t>
      </w:r>
      <w:r w:rsidR="00B763D1" w:rsidRPr="00A17691">
        <w:rPr>
          <w:b w:val="0"/>
        </w:rPr>
        <w:t>at the last mailing address known to us</w:t>
      </w:r>
      <w:r w:rsidR="00B763D1" w:rsidRPr="00917148">
        <w:rPr>
          <w:b w:val="0"/>
        </w:rPr>
        <w:t xml:space="preserve"> </w:t>
      </w:r>
      <w:r w:rsidR="00462C70" w:rsidRPr="00917148">
        <w:rPr>
          <w:b w:val="0"/>
        </w:rPr>
        <w:t>at least 45 days before the expiration date of this po</w:t>
      </w:r>
      <w:r w:rsidR="00462C70" w:rsidRPr="00917148">
        <w:rPr>
          <w:b w:val="0"/>
        </w:rPr>
        <w:t>l</w:t>
      </w:r>
      <w:r w:rsidR="00462C70" w:rsidRPr="00917148">
        <w:rPr>
          <w:b w:val="0"/>
        </w:rPr>
        <w:t xml:space="preserve">icy. </w:t>
      </w:r>
    </w:p>
    <w:p w:rsidR="00C07AE1" w:rsidRPr="00917148" w:rsidRDefault="00C36B7D" w:rsidP="00D91667">
      <w:pPr>
        <w:pStyle w:val="outlinetxt2"/>
        <w:rPr>
          <w:b w:val="0"/>
        </w:rPr>
      </w:pPr>
      <w:r w:rsidRPr="00917148">
        <w:tab/>
      </w:r>
      <w:r w:rsidR="00C07AE1" w:rsidRPr="00917148">
        <w:t>2.</w:t>
      </w:r>
      <w:r w:rsidRPr="00917148">
        <w:tab/>
      </w:r>
      <w:r w:rsidR="002C34DA" w:rsidRPr="00917148">
        <w:rPr>
          <w:b w:val="0"/>
        </w:rPr>
        <w:t xml:space="preserve">We will send notice of nonrenewal to the </w:t>
      </w:r>
      <w:r w:rsidR="00B763D1" w:rsidRPr="00A17691">
        <w:rPr>
          <w:b w:val="0"/>
        </w:rPr>
        <w:t xml:space="preserve">first </w:t>
      </w:r>
      <w:r w:rsidR="002C34DA" w:rsidRPr="00917148">
        <w:rPr>
          <w:b w:val="0"/>
        </w:rPr>
        <w:t xml:space="preserve">Named Insured by certificate of mail or by commercial mail delivery service. </w:t>
      </w:r>
      <w:r w:rsidR="00C07AE1" w:rsidRPr="00917148">
        <w:rPr>
          <w:b w:val="0"/>
        </w:rPr>
        <w:t>We will mai</w:t>
      </w:r>
      <w:r w:rsidR="00C07AE1" w:rsidRPr="00917148">
        <w:rPr>
          <w:b w:val="0"/>
        </w:rPr>
        <w:t>n</w:t>
      </w:r>
      <w:r w:rsidR="00C07AE1" w:rsidRPr="00917148">
        <w:rPr>
          <w:b w:val="0"/>
        </w:rPr>
        <w:t>tain proof of mailing in a form authorized or a</w:t>
      </w:r>
      <w:r w:rsidR="00C07AE1" w:rsidRPr="00917148">
        <w:rPr>
          <w:b w:val="0"/>
        </w:rPr>
        <w:t>c</w:t>
      </w:r>
      <w:r w:rsidR="00C07AE1" w:rsidRPr="00917148">
        <w:rPr>
          <w:b w:val="0"/>
        </w:rPr>
        <w:t>cepted by the United States Postal Service or by other commercial mail delivery service when such service is used. Proof of mailing will be sufficient proof of notice.</w:t>
      </w:r>
    </w:p>
    <w:p w:rsidR="00465C8F" w:rsidRPr="00917148" w:rsidRDefault="00C36B7D" w:rsidP="00D91667">
      <w:pPr>
        <w:pStyle w:val="outlinetxt2"/>
        <w:rPr>
          <w:b w:val="0"/>
        </w:rPr>
      </w:pPr>
      <w:r w:rsidRPr="00917148">
        <w:tab/>
      </w:r>
      <w:r w:rsidR="00222221" w:rsidRPr="00917148">
        <w:t>3.</w:t>
      </w:r>
      <w:r w:rsidRPr="00917148">
        <w:tab/>
      </w:r>
      <w:r w:rsidR="00465C8F" w:rsidRPr="00917148">
        <w:rPr>
          <w:b w:val="0"/>
        </w:rPr>
        <w:t xml:space="preserve">When we </w:t>
      </w:r>
      <w:r w:rsidR="00D32328" w:rsidRPr="00917148">
        <w:rPr>
          <w:b w:val="0"/>
        </w:rPr>
        <w:t xml:space="preserve">elect </w:t>
      </w:r>
      <w:r w:rsidR="00465C8F" w:rsidRPr="00917148">
        <w:rPr>
          <w:b w:val="0"/>
        </w:rPr>
        <w:t xml:space="preserve">not </w:t>
      </w:r>
      <w:r w:rsidR="00D32328" w:rsidRPr="00917148">
        <w:rPr>
          <w:b w:val="0"/>
        </w:rPr>
        <w:t xml:space="preserve">to </w:t>
      </w:r>
      <w:r w:rsidR="00465C8F" w:rsidRPr="00917148">
        <w:rPr>
          <w:b w:val="0"/>
        </w:rPr>
        <w:t xml:space="preserve">renew a policy that has been in effect for more than 45 days </w:t>
      </w:r>
      <w:r w:rsidR="00465C8F" w:rsidRPr="00550687">
        <w:rPr>
          <w:b w:val="0"/>
        </w:rPr>
        <w:t>for a re</w:t>
      </w:r>
      <w:r w:rsidR="00465C8F" w:rsidRPr="00550687">
        <w:rPr>
          <w:b w:val="0"/>
        </w:rPr>
        <w:t>a</w:t>
      </w:r>
      <w:r w:rsidR="00465C8F" w:rsidRPr="00550687">
        <w:rPr>
          <w:b w:val="0"/>
        </w:rPr>
        <w:t>son other than nonpayment of premium,</w:t>
      </w:r>
      <w:r w:rsidR="00465C8F" w:rsidRPr="00917148">
        <w:rPr>
          <w:b w:val="0"/>
        </w:rPr>
        <w:t xml:space="preserve"> we will provide a written statement of the actual re</w:t>
      </w:r>
      <w:r w:rsidR="00465C8F" w:rsidRPr="00917148">
        <w:rPr>
          <w:b w:val="0"/>
        </w:rPr>
        <w:t>a</w:t>
      </w:r>
      <w:r w:rsidR="00465C8F" w:rsidRPr="00917148">
        <w:rPr>
          <w:b w:val="0"/>
        </w:rPr>
        <w:t>son for the refusal to renew. You may request additional information within 30 days from the date of our notice.</w:t>
      </w:r>
    </w:p>
    <w:p w:rsidR="007D0E27" w:rsidRPr="00917148" w:rsidRDefault="00924433" w:rsidP="00D91667">
      <w:pPr>
        <w:pStyle w:val="outlinetxt2"/>
        <w:rPr>
          <w:b w:val="0"/>
        </w:rPr>
      </w:pPr>
      <w:r w:rsidRPr="00917148">
        <w:rPr>
          <w:b w:val="0"/>
        </w:rPr>
        <w:tab/>
      </w:r>
      <w:r w:rsidR="00222221" w:rsidRPr="00917148">
        <w:t>4</w:t>
      </w:r>
      <w:r w:rsidR="0088181B" w:rsidRPr="00917148">
        <w:t>.</w:t>
      </w:r>
      <w:r w:rsidRPr="00917148">
        <w:tab/>
      </w:r>
      <w:r w:rsidR="009E6948" w:rsidRPr="00917148">
        <w:rPr>
          <w:b w:val="0"/>
        </w:rPr>
        <w:t xml:space="preserve">If we </w:t>
      </w:r>
      <w:r w:rsidR="00D32328" w:rsidRPr="00917148">
        <w:rPr>
          <w:b w:val="0"/>
        </w:rPr>
        <w:t>offer to renew at least 45 days before the renewal date</w:t>
      </w:r>
      <w:r w:rsidR="009E6948" w:rsidRPr="00917148">
        <w:rPr>
          <w:b w:val="0"/>
        </w:rPr>
        <w:t xml:space="preserve"> and </w:t>
      </w:r>
      <w:r w:rsidR="000B067A" w:rsidRPr="00917148">
        <w:rPr>
          <w:b w:val="0"/>
        </w:rPr>
        <w:t>you</w:t>
      </w:r>
      <w:r w:rsidR="009E6948" w:rsidRPr="00917148">
        <w:rPr>
          <w:b w:val="0"/>
        </w:rPr>
        <w:t xml:space="preserve"> fail to make the required</w:t>
      </w:r>
      <w:r w:rsidR="00D32328" w:rsidRPr="00917148">
        <w:rPr>
          <w:b w:val="0"/>
        </w:rPr>
        <w:t xml:space="preserve"> premium </w:t>
      </w:r>
      <w:r w:rsidR="009E6948" w:rsidRPr="00917148">
        <w:rPr>
          <w:b w:val="0"/>
        </w:rPr>
        <w:t xml:space="preserve">payment by the renewal date, the policy will </w:t>
      </w:r>
      <w:r w:rsidR="00FC6A35" w:rsidRPr="00917148">
        <w:rPr>
          <w:b w:val="0"/>
        </w:rPr>
        <w:t>terminate</w:t>
      </w:r>
      <w:r w:rsidR="009E6948" w:rsidRPr="00917148">
        <w:rPr>
          <w:b w:val="0"/>
        </w:rPr>
        <w:t xml:space="preserve"> on the renewal date for no</w:t>
      </w:r>
      <w:r w:rsidR="009E6948" w:rsidRPr="00917148">
        <w:rPr>
          <w:b w:val="0"/>
        </w:rPr>
        <w:t>n</w:t>
      </w:r>
      <w:r w:rsidR="009E6948" w:rsidRPr="00917148">
        <w:rPr>
          <w:b w:val="0"/>
        </w:rPr>
        <w:t xml:space="preserve">payment of premium. </w:t>
      </w:r>
    </w:p>
    <w:p w:rsidR="001202E4" w:rsidRPr="00917148" w:rsidRDefault="009D4854" w:rsidP="00D91667">
      <w:pPr>
        <w:pStyle w:val="outlinetxt1"/>
        <w:rPr>
          <w:b w:val="0"/>
        </w:rPr>
      </w:pPr>
      <w:r>
        <w:tab/>
      </w:r>
      <w:r w:rsidR="002A5C03">
        <w:t>F</w:t>
      </w:r>
      <w:r w:rsidR="001202E4" w:rsidRPr="00917148">
        <w:t>.</w:t>
      </w:r>
      <w:r w:rsidR="001202E4" w:rsidRPr="00917148">
        <w:tab/>
      </w:r>
      <w:r w:rsidR="001202E4" w:rsidRPr="00917148">
        <w:rPr>
          <w:b w:val="0"/>
        </w:rPr>
        <w:t xml:space="preserve">With respect to the Farm Property – Farm </w:t>
      </w:r>
      <w:r w:rsidR="001202E4" w:rsidRPr="00917148">
        <w:rPr>
          <w:b w:val="0"/>
          <w:noProof/>
        </w:rPr>
        <w:t>Dwellings</w:t>
      </w:r>
      <w:r w:rsidR="001202E4" w:rsidRPr="00917148">
        <w:rPr>
          <w:b w:val="0"/>
        </w:rPr>
        <w:t>, Appurtenant Structures And Household Pe</w:t>
      </w:r>
      <w:r w:rsidR="001202E4" w:rsidRPr="00917148">
        <w:rPr>
          <w:b w:val="0"/>
        </w:rPr>
        <w:t>r</w:t>
      </w:r>
      <w:r w:rsidR="001202E4" w:rsidRPr="00917148">
        <w:rPr>
          <w:b w:val="0"/>
        </w:rPr>
        <w:t xml:space="preserve">sonal Property Coverage Form, the following </w:t>
      </w:r>
      <w:r w:rsidR="00262AD3">
        <w:rPr>
          <w:b w:val="0"/>
        </w:rPr>
        <w:t>c</w:t>
      </w:r>
      <w:r w:rsidR="001202E4" w:rsidRPr="00917148">
        <w:rPr>
          <w:b w:val="0"/>
        </w:rPr>
        <w:t>o</w:t>
      </w:r>
      <w:r w:rsidR="001202E4" w:rsidRPr="00917148">
        <w:rPr>
          <w:b w:val="0"/>
        </w:rPr>
        <w:t>n</w:t>
      </w:r>
      <w:r w:rsidR="001202E4" w:rsidRPr="00917148">
        <w:rPr>
          <w:b w:val="0"/>
        </w:rPr>
        <w:t>dition is added:</w:t>
      </w:r>
    </w:p>
    <w:p w:rsidR="001202E4" w:rsidRPr="00917148" w:rsidRDefault="009D0946" w:rsidP="00D91667">
      <w:pPr>
        <w:pStyle w:val="blockhd2"/>
      </w:pPr>
      <w:r>
        <w:t>Nonrenewal</w:t>
      </w:r>
    </w:p>
    <w:p w:rsidR="001202E4" w:rsidRPr="00917148" w:rsidRDefault="001202E4" w:rsidP="00D91667">
      <w:pPr>
        <w:pStyle w:val="outlinetxt2"/>
        <w:rPr>
          <w:b w:val="0"/>
        </w:rPr>
      </w:pPr>
      <w:r w:rsidRPr="00917148">
        <w:tab/>
        <w:t>1.</w:t>
      </w:r>
      <w:r w:rsidRPr="00917148">
        <w:rPr>
          <w:b w:val="0"/>
        </w:rPr>
        <w:tab/>
        <w:t>We may elect not to renew this policy by mai</w:t>
      </w:r>
      <w:r w:rsidRPr="00917148">
        <w:rPr>
          <w:b w:val="0"/>
        </w:rPr>
        <w:t>l</w:t>
      </w:r>
      <w:r w:rsidRPr="00917148">
        <w:rPr>
          <w:b w:val="0"/>
        </w:rPr>
        <w:t xml:space="preserve">ing notice of nonrenewal to the </w:t>
      </w:r>
      <w:r w:rsidR="00B763D1" w:rsidRPr="00A17691">
        <w:rPr>
          <w:b w:val="0"/>
        </w:rPr>
        <w:t xml:space="preserve">first </w:t>
      </w:r>
      <w:r w:rsidRPr="00917148">
        <w:rPr>
          <w:b w:val="0"/>
        </w:rPr>
        <w:t>Named I</w:t>
      </w:r>
      <w:r w:rsidRPr="00917148">
        <w:rPr>
          <w:b w:val="0"/>
        </w:rPr>
        <w:t>n</w:t>
      </w:r>
      <w:r w:rsidRPr="00917148">
        <w:rPr>
          <w:b w:val="0"/>
        </w:rPr>
        <w:t xml:space="preserve">sured </w:t>
      </w:r>
      <w:r w:rsidR="00B763D1" w:rsidRPr="00A17691">
        <w:rPr>
          <w:b w:val="0"/>
        </w:rPr>
        <w:t>at the last mailing address known to us</w:t>
      </w:r>
      <w:r w:rsidR="00B763D1" w:rsidRPr="00917148">
        <w:rPr>
          <w:b w:val="0"/>
        </w:rPr>
        <w:t xml:space="preserve"> </w:t>
      </w:r>
      <w:r w:rsidRPr="00917148">
        <w:rPr>
          <w:b w:val="0"/>
        </w:rPr>
        <w:t>at least 45 days before the expiration date of this po</w:t>
      </w:r>
      <w:r w:rsidRPr="00917148">
        <w:rPr>
          <w:b w:val="0"/>
        </w:rPr>
        <w:t>l</w:t>
      </w:r>
      <w:r w:rsidRPr="00917148">
        <w:rPr>
          <w:b w:val="0"/>
        </w:rPr>
        <w:t>icy.</w:t>
      </w:r>
    </w:p>
    <w:p w:rsidR="001202E4" w:rsidRPr="00917148" w:rsidRDefault="00870A68" w:rsidP="00D91667">
      <w:pPr>
        <w:pStyle w:val="outlinetxt2"/>
        <w:rPr>
          <w:b w:val="0"/>
        </w:rPr>
      </w:pPr>
      <w:r>
        <w:br w:type="page"/>
      </w:r>
      <w:r w:rsidR="00A25CEC" w:rsidRPr="00917148">
        <w:lastRenderedPageBreak/>
        <w:tab/>
      </w:r>
      <w:r w:rsidR="001202E4" w:rsidRPr="00917148">
        <w:t>2.</w:t>
      </w:r>
      <w:r w:rsidR="00A25CEC" w:rsidRPr="00917148">
        <w:tab/>
      </w:r>
      <w:r w:rsidR="001202E4" w:rsidRPr="00917148">
        <w:rPr>
          <w:b w:val="0"/>
        </w:rPr>
        <w:t xml:space="preserve">We will send notice of nonrenewal to the </w:t>
      </w:r>
      <w:r w:rsidR="00B763D1" w:rsidRPr="00A17691">
        <w:rPr>
          <w:b w:val="0"/>
        </w:rPr>
        <w:t xml:space="preserve">first </w:t>
      </w:r>
      <w:r w:rsidR="001202E4" w:rsidRPr="00917148">
        <w:rPr>
          <w:b w:val="0"/>
        </w:rPr>
        <w:t>Named Insured by certificate of mail. We will maintain proof of mailing in a form authorized or accepted by the United States Postal Se</w:t>
      </w:r>
      <w:r w:rsidR="001202E4" w:rsidRPr="00917148">
        <w:rPr>
          <w:b w:val="0"/>
        </w:rPr>
        <w:t>r</w:t>
      </w:r>
      <w:r w:rsidR="001202E4" w:rsidRPr="00917148">
        <w:rPr>
          <w:b w:val="0"/>
        </w:rPr>
        <w:t>vice. Proof of mailing will be sufficient proof of n</w:t>
      </w:r>
      <w:r w:rsidR="001202E4" w:rsidRPr="00917148">
        <w:rPr>
          <w:b w:val="0"/>
        </w:rPr>
        <w:t>o</w:t>
      </w:r>
      <w:r w:rsidR="001202E4" w:rsidRPr="00917148">
        <w:rPr>
          <w:b w:val="0"/>
        </w:rPr>
        <w:t>tice.</w:t>
      </w:r>
    </w:p>
    <w:p w:rsidR="001202E4" w:rsidRPr="00917148" w:rsidRDefault="00A25CEC" w:rsidP="00D91667">
      <w:pPr>
        <w:pStyle w:val="outlinetxt2"/>
        <w:rPr>
          <w:b w:val="0"/>
        </w:rPr>
      </w:pPr>
      <w:r w:rsidRPr="00917148">
        <w:tab/>
      </w:r>
      <w:r w:rsidR="001202E4" w:rsidRPr="00917148">
        <w:t>3.</w:t>
      </w:r>
      <w:r w:rsidRPr="00917148">
        <w:tab/>
      </w:r>
      <w:r w:rsidR="001202E4" w:rsidRPr="00917148">
        <w:rPr>
          <w:b w:val="0"/>
        </w:rPr>
        <w:t xml:space="preserve">When we elect not to renew a policy that has been in effect for more than 45 days </w:t>
      </w:r>
      <w:r w:rsidR="001202E4" w:rsidRPr="00550687">
        <w:rPr>
          <w:b w:val="0"/>
        </w:rPr>
        <w:t>for a re</w:t>
      </w:r>
      <w:r w:rsidR="001202E4" w:rsidRPr="00550687">
        <w:rPr>
          <w:b w:val="0"/>
        </w:rPr>
        <w:t>a</w:t>
      </w:r>
      <w:r w:rsidR="001202E4" w:rsidRPr="00550687">
        <w:rPr>
          <w:b w:val="0"/>
        </w:rPr>
        <w:t>son other than nonpayment of premium,</w:t>
      </w:r>
      <w:r w:rsidR="001202E4" w:rsidRPr="00917148">
        <w:rPr>
          <w:b w:val="0"/>
        </w:rPr>
        <w:t xml:space="preserve"> we will provide a written statement of the actual re</w:t>
      </w:r>
      <w:r w:rsidR="001202E4" w:rsidRPr="00917148">
        <w:rPr>
          <w:b w:val="0"/>
        </w:rPr>
        <w:t>a</w:t>
      </w:r>
      <w:r w:rsidR="001202E4" w:rsidRPr="00917148">
        <w:rPr>
          <w:b w:val="0"/>
        </w:rPr>
        <w:t>son for the refusal to renew.</w:t>
      </w:r>
    </w:p>
    <w:p w:rsidR="00462C70" w:rsidRPr="00917148" w:rsidRDefault="00665167" w:rsidP="00D91667">
      <w:pPr>
        <w:pStyle w:val="outlinetxt1"/>
        <w:rPr>
          <w:b w:val="0"/>
        </w:rPr>
      </w:pPr>
      <w:r>
        <w:tab/>
      </w:r>
      <w:r w:rsidR="002A5C03">
        <w:t>G</w:t>
      </w:r>
      <w:r w:rsidR="00462C70" w:rsidRPr="00917148">
        <w:t>.</w:t>
      </w:r>
      <w:r w:rsidR="00462C70" w:rsidRPr="00917148">
        <w:tab/>
      </w:r>
      <w:r w:rsidR="00462C70" w:rsidRPr="00917148">
        <w:rPr>
          <w:b w:val="0"/>
        </w:rPr>
        <w:t xml:space="preserve">The </w:t>
      </w:r>
      <w:r w:rsidR="00A20577" w:rsidRPr="00917148">
        <w:rPr>
          <w:b w:val="0"/>
        </w:rPr>
        <w:t>following</w:t>
      </w:r>
      <w:r w:rsidR="00462C70" w:rsidRPr="00917148">
        <w:rPr>
          <w:b w:val="0"/>
        </w:rPr>
        <w:t xml:space="preserve"> is</w:t>
      </w:r>
      <w:r w:rsidR="00A20577" w:rsidRPr="00917148">
        <w:rPr>
          <w:b w:val="0"/>
        </w:rPr>
        <w:t xml:space="preserve"> added</w:t>
      </w:r>
      <w:r w:rsidR="00462C70" w:rsidRPr="00917148">
        <w:rPr>
          <w:b w:val="0"/>
        </w:rPr>
        <w:t xml:space="preserve"> </w:t>
      </w:r>
      <w:r w:rsidR="00A20577" w:rsidRPr="00917148">
        <w:rPr>
          <w:b w:val="0"/>
        </w:rPr>
        <w:t>to the</w:t>
      </w:r>
      <w:r w:rsidR="00A20577" w:rsidRPr="00917148">
        <w:t xml:space="preserve"> </w:t>
      </w:r>
      <w:r w:rsidR="00462C70" w:rsidRPr="00917148">
        <w:t>L</w:t>
      </w:r>
      <w:r w:rsidR="00A20577" w:rsidRPr="00917148">
        <w:t>egal</w:t>
      </w:r>
      <w:r w:rsidR="00462C70" w:rsidRPr="00917148">
        <w:t xml:space="preserve"> A</w:t>
      </w:r>
      <w:r w:rsidR="00A20577" w:rsidRPr="00917148">
        <w:t>ction</w:t>
      </w:r>
      <w:r w:rsidR="00462C70" w:rsidRPr="00917148">
        <w:t xml:space="preserve"> A</w:t>
      </w:r>
      <w:r w:rsidR="00A20577" w:rsidRPr="00917148">
        <w:t>gainst</w:t>
      </w:r>
      <w:r w:rsidR="00462C70" w:rsidRPr="00917148">
        <w:t xml:space="preserve"> U</w:t>
      </w:r>
      <w:r w:rsidR="00A20577" w:rsidRPr="00917148">
        <w:t>s</w:t>
      </w:r>
      <w:r w:rsidR="00462C70" w:rsidRPr="00917148">
        <w:t xml:space="preserve"> </w:t>
      </w:r>
      <w:r w:rsidR="00A20577" w:rsidRPr="00917148">
        <w:rPr>
          <w:b w:val="0"/>
        </w:rPr>
        <w:t>Condition and supe</w:t>
      </w:r>
      <w:r w:rsidR="00A20577" w:rsidRPr="00917148">
        <w:rPr>
          <w:b w:val="0"/>
        </w:rPr>
        <w:t>r</w:t>
      </w:r>
      <w:r w:rsidR="00A20577" w:rsidRPr="00917148">
        <w:rPr>
          <w:b w:val="0"/>
        </w:rPr>
        <w:t>sedes any other provision to the contrary:</w:t>
      </w:r>
    </w:p>
    <w:p w:rsidR="00462C70" w:rsidRDefault="00A20577" w:rsidP="00D91667">
      <w:pPr>
        <w:pStyle w:val="blocktext2"/>
      </w:pPr>
      <w:r w:rsidRPr="00917148">
        <w:t>In addition to any other requirement for bringing a legal action against us, t</w:t>
      </w:r>
      <w:r w:rsidR="00462C70" w:rsidRPr="00917148">
        <w:t>he ac</w:t>
      </w:r>
      <w:r w:rsidRPr="00917148">
        <w:t xml:space="preserve">tion must be </w:t>
      </w:r>
      <w:r w:rsidR="00462C70" w:rsidRPr="00917148">
        <w:t xml:space="preserve">brought within </w:t>
      </w:r>
      <w:r w:rsidR="00A3542F" w:rsidRPr="00917148">
        <w:t>three</w:t>
      </w:r>
      <w:r w:rsidR="00462C70" w:rsidRPr="00917148">
        <w:t xml:space="preserve"> years </w:t>
      </w:r>
      <w:r w:rsidRPr="00917148">
        <w:t>from</w:t>
      </w:r>
      <w:r w:rsidR="00462C70" w:rsidRPr="00917148">
        <w:t xml:space="preserve"> the date </w:t>
      </w:r>
      <w:r w:rsidRPr="00917148">
        <w:t>it accrues</w:t>
      </w:r>
      <w:r w:rsidR="00B05E6B" w:rsidRPr="00917148">
        <w:t>.</w:t>
      </w:r>
    </w:p>
    <w:p w:rsidR="009073B0" w:rsidRDefault="00870A68" w:rsidP="00D91667">
      <w:pPr>
        <w:pStyle w:val="outlinetxt1"/>
        <w:rPr>
          <w:b w:val="0"/>
        </w:rPr>
      </w:pPr>
      <w:r>
        <w:br w:type="column"/>
      </w:r>
      <w:r>
        <w:lastRenderedPageBreak/>
        <w:tab/>
      </w:r>
      <w:r w:rsidR="002A5C03">
        <w:t>H</w:t>
      </w:r>
      <w:r w:rsidR="009073B0" w:rsidRPr="009073B0">
        <w:t>.</w:t>
      </w:r>
      <w:r w:rsidR="009073B0">
        <w:rPr>
          <w:b w:val="0"/>
        </w:rPr>
        <w:tab/>
      </w:r>
      <w:r w:rsidR="00103CA1">
        <w:rPr>
          <w:b w:val="0"/>
        </w:rPr>
        <w:t>T</w:t>
      </w:r>
      <w:r w:rsidR="009073B0">
        <w:rPr>
          <w:b w:val="0"/>
        </w:rPr>
        <w:t xml:space="preserve">he </w:t>
      </w:r>
      <w:r w:rsidR="009073B0" w:rsidRPr="000A41F4">
        <w:t>Co</w:t>
      </w:r>
      <w:r w:rsidR="009073B0" w:rsidRPr="000A41F4">
        <w:t>n</w:t>
      </w:r>
      <w:r w:rsidR="009073B0" w:rsidRPr="000A41F4">
        <w:t>cealment, Misrepresentation Or Fraud</w:t>
      </w:r>
      <w:r w:rsidR="009073B0">
        <w:rPr>
          <w:b w:val="0"/>
        </w:rPr>
        <w:t xml:space="preserve"> Condition is replaced by the follo</w:t>
      </w:r>
      <w:r w:rsidR="009073B0">
        <w:rPr>
          <w:b w:val="0"/>
        </w:rPr>
        <w:t>w</w:t>
      </w:r>
      <w:r w:rsidR="009073B0">
        <w:rPr>
          <w:b w:val="0"/>
        </w:rPr>
        <w:t>ing:</w:t>
      </w:r>
    </w:p>
    <w:p w:rsidR="009073B0" w:rsidRDefault="009073B0" w:rsidP="00D91667">
      <w:pPr>
        <w:pStyle w:val="blockhd2"/>
      </w:pPr>
      <w:r>
        <w:t>Concealment, Misrepresentation Or Fraud</w:t>
      </w:r>
    </w:p>
    <w:p w:rsidR="009073B0" w:rsidRDefault="009073B0" w:rsidP="00D91667">
      <w:pPr>
        <w:pStyle w:val="blocktext2"/>
      </w:pPr>
      <w:r>
        <w:t>We do not provide coverage in any case of fraud by you, at any time, as it relates to this insurance. We also do not provide coverage if you or any other insured</w:t>
      </w:r>
      <w:r w:rsidR="00D34E5A">
        <w:t xml:space="preserve"> ("insured")</w:t>
      </w:r>
      <w:r>
        <w:t>, at any time, intentionally conceals or misrepresents a material fact concer</w:t>
      </w:r>
      <w:r>
        <w:t>n</w:t>
      </w:r>
      <w:r>
        <w:t>ing:</w:t>
      </w:r>
    </w:p>
    <w:p w:rsidR="009073B0" w:rsidRDefault="009073B0" w:rsidP="00D91667">
      <w:pPr>
        <w:pStyle w:val="outlinetxt2"/>
        <w:rPr>
          <w:b w:val="0"/>
        </w:rPr>
      </w:pPr>
      <w:r>
        <w:rPr>
          <w:b w:val="0"/>
        </w:rPr>
        <w:tab/>
      </w:r>
      <w:r w:rsidRPr="006F46C6">
        <w:t>1.</w:t>
      </w:r>
      <w:r w:rsidRPr="006F46C6">
        <w:tab/>
      </w:r>
      <w:r>
        <w:rPr>
          <w:b w:val="0"/>
        </w:rPr>
        <w:t>This insurance;</w:t>
      </w:r>
    </w:p>
    <w:p w:rsidR="009073B0" w:rsidRDefault="009073B0" w:rsidP="00D91667">
      <w:pPr>
        <w:pStyle w:val="outlinetxt2"/>
        <w:rPr>
          <w:b w:val="0"/>
        </w:rPr>
      </w:pPr>
      <w:r>
        <w:rPr>
          <w:b w:val="0"/>
        </w:rPr>
        <w:tab/>
      </w:r>
      <w:r w:rsidRPr="006F46C6">
        <w:t>2.</w:t>
      </w:r>
      <w:r>
        <w:rPr>
          <w:b w:val="0"/>
        </w:rPr>
        <w:tab/>
        <w:t>The</w:t>
      </w:r>
      <w:r w:rsidR="00092FF4">
        <w:rPr>
          <w:b w:val="0"/>
        </w:rPr>
        <w:t xml:space="preserve"> Covered Property</w:t>
      </w:r>
      <w:r>
        <w:rPr>
          <w:b w:val="0"/>
        </w:rPr>
        <w:t>;</w:t>
      </w:r>
    </w:p>
    <w:p w:rsidR="009073B0" w:rsidRDefault="009073B0" w:rsidP="00D91667">
      <w:pPr>
        <w:pStyle w:val="outlinetxt2"/>
        <w:rPr>
          <w:b w:val="0"/>
        </w:rPr>
      </w:pPr>
      <w:r>
        <w:rPr>
          <w:b w:val="0"/>
        </w:rPr>
        <w:tab/>
      </w:r>
      <w:r w:rsidRPr="006F46C6">
        <w:t>3.</w:t>
      </w:r>
      <w:r>
        <w:rPr>
          <w:b w:val="0"/>
        </w:rPr>
        <w:tab/>
        <w:t>Your interest in the</w:t>
      </w:r>
      <w:r w:rsidR="00092FF4">
        <w:rPr>
          <w:b w:val="0"/>
        </w:rPr>
        <w:t xml:space="preserve"> Covered P</w:t>
      </w:r>
      <w:r>
        <w:rPr>
          <w:b w:val="0"/>
        </w:rPr>
        <w:t>roperty; or</w:t>
      </w:r>
    </w:p>
    <w:p w:rsidR="006D7836" w:rsidRPr="00303357" w:rsidRDefault="009073B0" w:rsidP="00D91667">
      <w:pPr>
        <w:pStyle w:val="outlinetxt2"/>
        <w:rPr>
          <w:b w:val="0"/>
        </w:rPr>
      </w:pPr>
      <w:r>
        <w:rPr>
          <w:b w:val="0"/>
        </w:rPr>
        <w:tab/>
      </w:r>
      <w:r w:rsidRPr="006F46C6">
        <w:t>4.</w:t>
      </w:r>
      <w:r w:rsidRPr="006F46C6">
        <w:tab/>
      </w:r>
      <w:r>
        <w:rPr>
          <w:b w:val="0"/>
        </w:rPr>
        <w:t>A claim under this insurance.</w:t>
      </w:r>
    </w:p>
    <w:sectPr w:rsidR="006D7836" w:rsidRPr="00303357" w:rsidSect="00493AC8">
      <w:headerReference w:type="even" r:id="rId15"/>
      <w:headerReference w:type="default" r:id="rId16"/>
      <w:footerReference w:type="even" r:id="rId17"/>
      <w:footerReference w:type="default" r:id="rId18"/>
      <w:type w:val="continuous"/>
      <w:pgSz w:w="12240" w:h="15840"/>
      <w:pgMar w:top="1080" w:right="1080" w:bottom="1382" w:left="1080" w:header="1080" w:footer="245" w:gutter="0"/>
      <w:cols w:num="2" w:space="480"/>
      <w:noEndnote/>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B569A" w:rsidRDefault="003B569A">
      <w:r>
        <w:separator/>
      </w:r>
    </w:p>
  </w:endnote>
  <w:endnote w:type="continuationSeparator" w:id="0">
    <w:p w:rsidR="003B569A" w:rsidRDefault="003B569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ISO-Font">
    <w:panose1 w:val="00000000000000000000"/>
    <w:charset w:val="02"/>
    <w:family w:val="roman"/>
    <w:notTrueType/>
    <w:pitch w:val="variable"/>
    <w:sig w:usb0="00000000" w:usb1="00000000" w:usb2="00000000" w:usb3="00000000" w:csb0="00000000" w:csb1="00000000"/>
  </w:font>
  <w:font w:name="ZapfDingbats">
    <w:panose1 w:val="00000000000000000000"/>
    <w:charset w:val="02"/>
    <w:family w:val="decorative"/>
    <w:notTrueType/>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280" w:type="pct"/>
      <w:tblCellMar>
        <w:left w:w="70" w:type="dxa"/>
        <w:right w:w="70" w:type="dxa"/>
      </w:tblCellMar>
      <w:tblLook w:val="0000"/>
    </w:tblPr>
    <w:tblGrid>
      <w:gridCol w:w="2032"/>
      <w:gridCol w:w="6237"/>
      <w:gridCol w:w="1923"/>
      <w:gridCol w:w="600"/>
    </w:tblGrid>
    <w:tr w:rsidR="00303357">
      <w:tc>
        <w:tcPr>
          <w:tcW w:w="940" w:type="pct"/>
        </w:tcPr>
        <w:p w:rsidR="00303357" w:rsidRDefault="00303357" w:rsidP="00D62E6A">
          <w:pPr>
            <w:pStyle w:val="isof2"/>
            <w:jc w:val="left"/>
          </w:pPr>
          <w:r>
            <w:t xml:space="preserve">Page </w:t>
          </w:r>
          <w:fldSimple w:instr=" PAGE  \* MERGEFORMAT ">
            <w:r>
              <w:rPr>
                <w:noProof/>
              </w:rPr>
              <w:t>2</w:t>
            </w:r>
          </w:fldSimple>
          <w:r>
            <w:t xml:space="preserve"> of </w:t>
          </w:r>
          <w:fldSimple w:instr=" NUMPAGES   \* MERGEFORMAT ">
            <w:r w:rsidR="001839DC">
              <w:rPr>
                <w:noProof/>
              </w:rPr>
              <w:t>3</w:t>
            </w:r>
          </w:fldSimple>
        </w:p>
      </w:tc>
      <w:tc>
        <w:tcPr>
          <w:tcW w:w="2885" w:type="pct"/>
        </w:tcPr>
        <w:p w:rsidR="00303357" w:rsidRDefault="00303357" w:rsidP="00D62E6A">
          <w:pPr>
            <w:pStyle w:val="isof1"/>
            <w:jc w:val="center"/>
          </w:pPr>
          <w:r>
            <w:t>© Insurance Services Office, Inc., 2009 </w:t>
          </w:r>
        </w:p>
      </w:tc>
      <w:tc>
        <w:tcPr>
          <w:tcW w:w="890" w:type="pct"/>
        </w:tcPr>
        <w:p w:rsidR="00303357" w:rsidRDefault="00303357" w:rsidP="00D62E6A">
          <w:pPr>
            <w:pStyle w:val="isof2"/>
            <w:jc w:val="right"/>
          </w:pPr>
          <w:r>
            <w:t>IL 02 07 10 09</w:t>
          </w:r>
        </w:p>
      </w:tc>
      <w:tc>
        <w:tcPr>
          <w:tcW w:w="278" w:type="pct"/>
        </w:tcPr>
        <w:p w:rsidR="00303357" w:rsidRDefault="00303357" w:rsidP="00D62E6A">
          <w:pPr>
            <w:pStyle w:val="isof2"/>
            <w:jc w:val="right"/>
          </w:pPr>
          <w:r>
            <w:sym w:font="Wingdings" w:char="F06F"/>
          </w:r>
        </w:p>
      </w:tc>
    </w:tr>
  </w:tbl>
  <w:p w:rsidR="00303357" w:rsidRPr="00D62E6A" w:rsidRDefault="00303357" w:rsidP="00D62E6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280" w:type="pct"/>
      <w:tblCellMar>
        <w:left w:w="70" w:type="dxa"/>
        <w:right w:w="70" w:type="dxa"/>
      </w:tblCellMar>
      <w:tblLook w:val="0000"/>
    </w:tblPr>
    <w:tblGrid>
      <w:gridCol w:w="2032"/>
      <w:gridCol w:w="6237"/>
      <w:gridCol w:w="1923"/>
      <w:gridCol w:w="600"/>
    </w:tblGrid>
    <w:tr w:rsidR="00303357">
      <w:tc>
        <w:tcPr>
          <w:tcW w:w="940" w:type="pct"/>
        </w:tcPr>
        <w:p w:rsidR="00303357" w:rsidRDefault="00303357" w:rsidP="00D62E6A">
          <w:pPr>
            <w:pStyle w:val="isof2"/>
            <w:jc w:val="left"/>
          </w:pPr>
          <w:r>
            <w:t>IL 02 07 10 09</w:t>
          </w:r>
        </w:p>
      </w:tc>
      <w:tc>
        <w:tcPr>
          <w:tcW w:w="2885" w:type="pct"/>
        </w:tcPr>
        <w:p w:rsidR="00303357" w:rsidRDefault="00303357" w:rsidP="00D62E6A">
          <w:pPr>
            <w:pStyle w:val="isof1"/>
            <w:jc w:val="center"/>
          </w:pPr>
          <w:r>
            <w:t>© Insurance Services Office, Inc., 2009 </w:t>
          </w:r>
        </w:p>
      </w:tc>
      <w:tc>
        <w:tcPr>
          <w:tcW w:w="890" w:type="pct"/>
        </w:tcPr>
        <w:p w:rsidR="00303357" w:rsidRDefault="00303357" w:rsidP="00D62E6A">
          <w:pPr>
            <w:pStyle w:val="isof2"/>
            <w:jc w:val="right"/>
          </w:pPr>
          <w:r>
            <w:t xml:space="preserve">Page </w:t>
          </w:r>
          <w:fldSimple w:instr=" PAGE  \* MERGEFORMAT ">
            <w:r>
              <w:rPr>
                <w:noProof/>
              </w:rPr>
              <w:t>3</w:t>
            </w:r>
          </w:fldSimple>
          <w:r>
            <w:t xml:space="preserve"> of </w:t>
          </w:r>
          <w:fldSimple w:instr=" NUMPAGES   \* MERGEFORMAT ">
            <w:r w:rsidR="001839DC">
              <w:rPr>
                <w:noProof/>
              </w:rPr>
              <w:t>3</w:t>
            </w:r>
          </w:fldSimple>
        </w:p>
      </w:tc>
      <w:tc>
        <w:tcPr>
          <w:tcW w:w="278" w:type="pct"/>
        </w:tcPr>
        <w:p w:rsidR="00303357" w:rsidRDefault="00303357" w:rsidP="00D62E6A">
          <w:pPr>
            <w:pStyle w:val="isof2"/>
            <w:jc w:val="right"/>
          </w:pPr>
          <w:r>
            <w:sym w:font="Wingdings" w:char="F06F"/>
          </w:r>
        </w:p>
      </w:tc>
    </w:tr>
  </w:tbl>
  <w:p w:rsidR="00303357" w:rsidRPr="00D62E6A" w:rsidRDefault="00303357" w:rsidP="00D62E6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280" w:type="pct"/>
      <w:tblCellMar>
        <w:left w:w="70" w:type="dxa"/>
        <w:right w:w="70" w:type="dxa"/>
      </w:tblCellMar>
      <w:tblLook w:val="0000"/>
    </w:tblPr>
    <w:tblGrid>
      <w:gridCol w:w="2032"/>
      <w:gridCol w:w="6239"/>
      <w:gridCol w:w="1925"/>
      <w:gridCol w:w="596"/>
    </w:tblGrid>
    <w:tr w:rsidR="00303357" w:rsidTr="00D62E6A">
      <w:tc>
        <w:tcPr>
          <w:tcW w:w="940" w:type="pct"/>
        </w:tcPr>
        <w:p w:rsidR="00303357" w:rsidRDefault="00303357" w:rsidP="00297E5D">
          <w:pPr>
            <w:pStyle w:val="isof2"/>
            <w:jc w:val="left"/>
          </w:pPr>
          <w:r>
            <w:t xml:space="preserve">IL 02 07 </w:t>
          </w:r>
          <w:r w:rsidR="009967A9">
            <w:t>0</w:t>
          </w:r>
          <w:r w:rsidR="00297E5D">
            <w:t>4</w:t>
          </w:r>
          <w:r w:rsidR="009967A9">
            <w:t xml:space="preserve"> 11</w:t>
          </w:r>
        </w:p>
      </w:tc>
      <w:tc>
        <w:tcPr>
          <w:tcW w:w="2885" w:type="pct"/>
        </w:tcPr>
        <w:p w:rsidR="00303357" w:rsidRDefault="00303357" w:rsidP="008A55BB">
          <w:pPr>
            <w:pStyle w:val="isof1"/>
            <w:jc w:val="center"/>
          </w:pPr>
          <w:r>
            <w:t>© Insurance Services Office, Inc., 2010 </w:t>
          </w:r>
        </w:p>
      </w:tc>
      <w:tc>
        <w:tcPr>
          <w:tcW w:w="890" w:type="pct"/>
        </w:tcPr>
        <w:p w:rsidR="00303357" w:rsidRDefault="00303357" w:rsidP="00D62E6A">
          <w:pPr>
            <w:pStyle w:val="isof2"/>
            <w:jc w:val="right"/>
          </w:pPr>
          <w:r>
            <w:t xml:space="preserve">Page </w:t>
          </w:r>
          <w:fldSimple w:instr=" PAGE  \* MERGEFORMAT ">
            <w:r w:rsidR="004F7CAB">
              <w:rPr>
                <w:noProof/>
              </w:rPr>
              <w:t>1</w:t>
            </w:r>
          </w:fldSimple>
          <w:r>
            <w:t xml:space="preserve"> of </w:t>
          </w:r>
          <w:fldSimple w:instr=" NUMPAGES   \* MERGEFORMAT ">
            <w:r w:rsidR="004F7CAB">
              <w:rPr>
                <w:noProof/>
              </w:rPr>
              <w:t>1</w:t>
            </w:r>
          </w:fldSimple>
        </w:p>
      </w:tc>
      <w:tc>
        <w:tcPr>
          <w:tcW w:w="275" w:type="pct"/>
        </w:tcPr>
        <w:p w:rsidR="00303357" w:rsidRDefault="00303357" w:rsidP="00D62E6A">
          <w:pPr>
            <w:pStyle w:val="isof2"/>
            <w:jc w:val="right"/>
          </w:pPr>
          <w:r>
            <w:sym w:font="Wingdings" w:char="F06F"/>
          </w:r>
        </w:p>
      </w:tc>
    </w:tr>
  </w:tbl>
  <w:p w:rsidR="00303357" w:rsidRPr="00D62E6A" w:rsidRDefault="00303357" w:rsidP="00D62E6A">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280" w:type="pct"/>
      <w:tblCellMar>
        <w:left w:w="70" w:type="dxa"/>
        <w:right w:w="70" w:type="dxa"/>
      </w:tblCellMar>
      <w:tblLook w:val="0000"/>
    </w:tblPr>
    <w:tblGrid>
      <w:gridCol w:w="2032"/>
      <w:gridCol w:w="6239"/>
      <w:gridCol w:w="1925"/>
      <w:gridCol w:w="596"/>
    </w:tblGrid>
    <w:tr w:rsidR="00303357" w:rsidTr="00D62E6A">
      <w:tc>
        <w:tcPr>
          <w:tcW w:w="940" w:type="pct"/>
        </w:tcPr>
        <w:p w:rsidR="00303357" w:rsidRDefault="00303357" w:rsidP="00D62E6A">
          <w:pPr>
            <w:pStyle w:val="isof2"/>
            <w:jc w:val="left"/>
          </w:pPr>
          <w:r>
            <w:t xml:space="preserve">Page </w:t>
          </w:r>
          <w:fldSimple w:instr=" PAGE  \* MERGEFORMAT ">
            <w:r w:rsidR="004F7CAB">
              <w:rPr>
                <w:noProof/>
              </w:rPr>
              <w:t>2</w:t>
            </w:r>
          </w:fldSimple>
          <w:r>
            <w:t xml:space="preserve"> of </w:t>
          </w:r>
          <w:fldSimple w:instr=" NUMPAGES   \* MERGEFORMAT ">
            <w:r w:rsidR="004F7CAB">
              <w:rPr>
                <w:noProof/>
              </w:rPr>
              <w:t>3</w:t>
            </w:r>
          </w:fldSimple>
        </w:p>
      </w:tc>
      <w:tc>
        <w:tcPr>
          <w:tcW w:w="2885" w:type="pct"/>
        </w:tcPr>
        <w:p w:rsidR="00303357" w:rsidRDefault="00303357" w:rsidP="00D62E6A">
          <w:pPr>
            <w:pStyle w:val="isof1"/>
            <w:jc w:val="center"/>
          </w:pPr>
          <w:r>
            <w:t>© Insurance Services Office, Inc., 2010 </w:t>
          </w:r>
        </w:p>
      </w:tc>
      <w:tc>
        <w:tcPr>
          <w:tcW w:w="890" w:type="pct"/>
        </w:tcPr>
        <w:p w:rsidR="00303357" w:rsidRDefault="00303357" w:rsidP="009967A9">
          <w:pPr>
            <w:pStyle w:val="isof2"/>
            <w:jc w:val="right"/>
          </w:pPr>
          <w:r>
            <w:t xml:space="preserve">IL 02 07 </w:t>
          </w:r>
          <w:r w:rsidR="00297E5D">
            <w:t>04</w:t>
          </w:r>
          <w:r w:rsidR="009967A9">
            <w:t xml:space="preserve"> 11</w:t>
          </w:r>
        </w:p>
      </w:tc>
      <w:tc>
        <w:tcPr>
          <w:tcW w:w="275" w:type="pct"/>
        </w:tcPr>
        <w:p w:rsidR="00303357" w:rsidRDefault="00303357" w:rsidP="00D62E6A">
          <w:pPr>
            <w:pStyle w:val="isof2"/>
            <w:jc w:val="right"/>
          </w:pPr>
          <w:r>
            <w:sym w:font="Wingdings" w:char="F06F"/>
          </w:r>
        </w:p>
      </w:tc>
    </w:tr>
  </w:tbl>
  <w:p w:rsidR="00303357" w:rsidRPr="00D62E6A" w:rsidRDefault="00303357" w:rsidP="00D62E6A">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280" w:type="pct"/>
      <w:tblCellMar>
        <w:left w:w="70" w:type="dxa"/>
        <w:right w:w="70" w:type="dxa"/>
      </w:tblCellMar>
      <w:tblLook w:val="0000"/>
    </w:tblPr>
    <w:tblGrid>
      <w:gridCol w:w="2032"/>
      <w:gridCol w:w="6239"/>
      <w:gridCol w:w="1925"/>
      <w:gridCol w:w="596"/>
    </w:tblGrid>
    <w:tr w:rsidR="00303357" w:rsidTr="00D62E6A">
      <w:tc>
        <w:tcPr>
          <w:tcW w:w="940" w:type="pct"/>
        </w:tcPr>
        <w:p w:rsidR="00303357" w:rsidRDefault="00303357" w:rsidP="00297E5D">
          <w:pPr>
            <w:pStyle w:val="isof2"/>
            <w:jc w:val="left"/>
          </w:pPr>
          <w:r>
            <w:t xml:space="preserve">IL 02 07 </w:t>
          </w:r>
          <w:r w:rsidR="009967A9">
            <w:t>0</w:t>
          </w:r>
          <w:r w:rsidR="00297E5D">
            <w:t>4</w:t>
          </w:r>
          <w:r w:rsidR="009967A9">
            <w:t xml:space="preserve"> 11</w:t>
          </w:r>
        </w:p>
      </w:tc>
      <w:tc>
        <w:tcPr>
          <w:tcW w:w="2885" w:type="pct"/>
        </w:tcPr>
        <w:p w:rsidR="00303357" w:rsidRDefault="00303357" w:rsidP="00CE272B">
          <w:pPr>
            <w:pStyle w:val="isof1"/>
            <w:jc w:val="center"/>
          </w:pPr>
          <w:r>
            <w:t>© Insurance Services Office, Inc., 2010</w:t>
          </w:r>
        </w:p>
      </w:tc>
      <w:tc>
        <w:tcPr>
          <w:tcW w:w="890" w:type="pct"/>
        </w:tcPr>
        <w:p w:rsidR="00303357" w:rsidRDefault="00303357" w:rsidP="00D62E6A">
          <w:pPr>
            <w:pStyle w:val="isof2"/>
            <w:jc w:val="right"/>
          </w:pPr>
          <w:r>
            <w:t xml:space="preserve">Page </w:t>
          </w:r>
          <w:fldSimple w:instr=" PAGE  \* MERGEFORMAT ">
            <w:r w:rsidR="004F7CAB">
              <w:rPr>
                <w:noProof/>
              </w:rPr>
              <w:t>3</w:t>
            </w:r>
          </w:fldSimple>
          <w:r>
            <w:t xml:space="preserve"> of </w:t>
          </w:r>
          <w:fldSimple w:instr=" NUMPAGES   \* MERGEFORMAT ">
            <w:r w:rsidR="004F7CAB">
              <w:rPr>
                <w:noProof/>
              </w:rPr>
              <w:t>3</w:t>
            </w:r>
          </w:fldSimple>
        </w:p>
      </w:tc>
      <w:tc>
        <w:tcPr>
          <w:tcW w:w="275" w:type="pct"/>
        </w:tcPr>
        <w:p w:rsidR="00303357" w:rsidRDefault="00303357" w:rsidP="00D62E6A">
          <w:pPr>
            <w:pStyle w:val="isof2"/>
            <w:jc w:val="right"/>
          </w:pPr>
          <w:r>
            <w:sym w:font="Wingdings" w:char="F06F"/>
          </w:r>
        </w:p>
      </w:tc>
    </w:tr>
  </w:tbl>
  <w:p w:rsidR="00303357" w:rsidRPr="00D62E6A" w:rsidRDefault="00303357" w:rsidP="00D62E6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B569A" w:rsidRDefault="003B569A">
      <w:r>
        <w:separator/>
      </w:r>
    </w:p>
  </w:footnote>
  <w:footnote w:type="continuationSeparator" w:id="0">
    <w:p w:rsidR="003B569A" w:rsidRDefault="003B569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000"/>
    </w:tblPr>
    <w:tblGrid>
      <w:gridCol w:w="4606"/>
      <w:gridCol w:w="5690"/>
    </w:tblGrid>
    <w:tr w:rsidR="00303357" w:rsidTr="00D62E6A">
      <w:tc>
        <w:tcPr>
          <w:tcW w:w="2235" w:type="pct"/>
        </w:tcPr>
        <w:p w:rsidR="00303357" w:rsidRDefault="00303357">
          <w:pPr>
            <w:pStyle w:val="Header"/>
          </w:pPr>
        </w:p>
      </w:tc>
      <w:tc>
        <w:tcPr>
          <w:tcW w:w="2760" w:type="pct"/>
        </w:tcPr>
        <w:p w:rsidR="00303357" w:rsidRDefault="00303357" w:rsidP="00D62E6A">
          <w:pPr>
            <w:pStyle w:val="isof2"/>
            <w:jc w:val="right"/>
          </w:pPr>
        </w:p>
      </w:tc>
    </w:tr>
    <w:tr w:rsidR="00303357" w:rsidTr="00D62E6A">
      <w:tc>
        <w:tcPr>
          <w:tcW w:w="2235" w:type="pct"/>
        </w:tcPr>
        <w:p w:rsidR="00303357" w:rsidRDefault="00303357">
          <w:pPr>
            <w:pStyle w:val="Header"/>
          </w:pPr>
        </w:p>
      </w:tc>
      <w:tc>
        <w:tcPr>
          <w:tcW w:w="2760" w:type="pct"/>
        </w:tcPr>
        <w:p w:rsidR="00303357" w:rsidRDefault="00303357" w:rsidP="00297E5D">
          <w:pPr>
            <w:pStyle w:val="isof2"/>
            <w:jc w:val="right"/>
          </w:pPr>
          <w:r>
            <w:t xml:space="preserve">IL 02 07 </w:t>
          </w:r>
          <w:r w:rsidR="009967A9">
            <w:t>0</w:t>
          </w:r>
          <w:r w:rsidR="00297E5D">
            <w:t>4</w:t>
          </w:r>
          <w:r w:rsidR="009967A9">
            <w:t xml:space="preserve"> 11</w:t>
          </w:r>
        </w:p>
      </w:tc>
    </w:tr>
  </w:tbl>
  <w:p w:rsidR="00303357" w:rsidRDefault="00303357" w:rsidP="00D62E6A">
    <w:pPr>
      <w:pStyle w:val="Header"/>
    </w:pPr>
  </w:p>
  <w:p w:rsidR="00303357" w:rsidRDefault="00303357">
    <w:pPr>
      <w:pStyle w:val="isof3"/>
    </w:pPr>
    <w:r>
      <w:t>THIS ENDORSEMENT CHANGES THE POLICY.  PLEASE READ IT CAREFULLY.</w:t>
    </w:r>
  </w:p>
  <w:p w:rsidR="00303357" w:rsidRPr="00D62E6A" w:rsidRDefault="00303357" w:rsidP="00D62E6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3357" w:rsidRPr="00D62E6A" w:rsidRDefault="00303357" w:rsidP="00D62E6A">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3357" w:rsidRPr="00D62E6A" w:rsidRDefault="00303357" w:rsidP="00D62E6A">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removePersonalInformation/>
  <w:attachedTemplate r:id="rId1"/>
  <w:linkStyles/>
  <w:stylePaneFormatFilter w:val="3F01"/>
  <w:defaultTabStop w:val="0"/>
  <w:hyphenationZone w:val="480"/>
  <w:evenAndOddHeaders/>
  <w:drawingGridHorizontalSpacing w:val="100"/>
  <w:drawingGridVerticalSpacing w:val="120"/>
  <w:displayHorizontalDrawingGridEvery w:val="2"/>
  <w:displayVerticalDrawingGridEvery w:val="0"/>
  <w:doNotShadeFormData/>
  <w:characterSpacingControl w:val="doNotCompress"/>
  <w:hdrShapeDefaults>
    <o:shapedefaults v:ext="edit" spidmax="3074"/>
  </w:hdrShapeDefaults>
  <w:footnotePr>
    <w:footnote w:id="-1"/>
    <w:footnote w:id="0"/>
  </w:footnotePr>
  <w:endnotePr>
    <w:endnote w:id="-1"/>
    <w:endnote w:id="0"/>
  </w:endnotePr>
  <w:compat/>
  <w:docVars>
    <w:docVar w:name="Form$" w:val="iso"/>
    <w:docVar w:name="IMDBM$" w:val="IL_02_07_10_09"/>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462C70"/>
    <w:rsid w:val="00023214"/>
    <w:rsid w:val="000261FA"/>
    <w:rsid w:val="00027C27"/>
    <w:rsid w:val="00035A9D"/>
    <w:rsid w:val="000377A4"/>
    <w:rsid w:val="00063CB7"/>
    <w:rsid w:val="00081652"/>
    <w:rsid w:val="00092FF4"/>
    <w:rsid w:val="000969D0"/>
    <w:rsid w:val="00096D8B"/>
    <w:rsid w:val="000A13E9"/>
    <w:rsid w:val="000B067A"/>
    <w:rsid w:val="000B0B4D"/>
    <w:rsid w:val="000C5E08"/>
    <w:rsid w:val="000D2EFF"/>
    <w:rsid w:val="000F347E"/>
    <w:rsid w:val="00103CA1"/>
    <w:rsid w:val="0011326A"/>
    <w:rsid w:val="001202E4"/>
    <w:rsid w:val="00126F6F"/>
    <w:rsid w:val="0012789B"/>
    <w:rsid w:val="001447C3"/>
    <w:rsid w:val="0014797E"/>
    <w:rsid w:val="00157BAD"/>
    <w:rsid w:val="00171562"/>
    <w:rsid w:val="00176456"/>
    <w:rsid w:val="00177200"/>
    <w:rsid w:val="001839DC"/>
    <w:rsid w:val="0019121E"/>
    <w:rsid w:val="001A3750"/>
    <w:rsid w:val="001A766D"/>
    <w:rsid w:val="001B5A46"/>
    <w:rsid w:val="001D44C2"/>
    <w:rsid w:val="001D5F59"/>
    <w:rsid w:val="001D73CB"/>
    <w:rsid w:val="001E55FE"/>
    <w:rsid w:val="001E749C"/>
    <w:rsid w:val="001F2EC1"/>
    <w:rsid w:val="00214F55"/>
    <w:rsid w:val="00217EAC"/>
    <w:rsid w:val="00222221"/>
    <w:rsid w:val="002251F3"/>
    <w:rsid w:val="0022537A"/>
    <w:rsid w:val="00241AF5"/>
    <w:rsid w:val="002456BB"/>
    <w:rsid w:val="002507BD"/>
    <w:rsid w:val="00251A87"/>
    <w:rsid w:val="00257D9E"/>
    <w:rsid w:val="002605A2"/>
    <w:rsid w:val="00262AD3"/>
    <w:rsid w:val="002707B9"/>
    <w:rsid w:val="00272952"/>
    <w:rsid w:val="00281B94"/>
    <w:rsid w:val="00283F57"/>
    <w:rsid w:val="00291DDC"/>
    <w:rsid w:val="0029224C"/>
    <w:rsid w:val="00293A0A"/>
    <w:rsid w:val="00297E5D"/>
    <w:rsid w:val="002A0C3A"/>
    <w:rsid w:val="002A5C03"/>
    <w:rsid w:val="002B3EA6"/>
    <w:rsid w:val="002C221E"/>
    <w:rsid w:val="002C34DA"/>
    <w:rsid w:val="002F0F5D"/>
    <w:rsid w:val="00303357"/>
    <w:rsid w:val="003102C2"/>
    <w:rsid w:val="00313D45"/>
    <w:rsid w:val="00332DB6"/>
    <w:rsid w:val="00334CE1"/>
    <w:rsid w:val="00343146"/>
    <w:rsid w:val="00345486"/>
    <w:rsid w:val="003500D8"/>
    <w:rsid w:val="0036407E"/>
    <w:rsid w:val="00367270"/>
    <w:rsid w:val="003811C0"/>
    <w:rsid w:val="003853B5"/>
    <w:rsid w:val="003A61C4"/>
    <w:rsid w:val="003A78B8"/>
    <w:rsid w:val="003B1109"/>
    <w:rsid w:val="003B569A"/>
    <w:rsid w:val="003C268C"/>
    <w:rsid w:val="003F7785"/>
    <w:rsid w:val="00402A27"/>
    <w:rsid w:val="00415BDA"/>
    <w:rsid w:val="0043128F"/>
    <w:rsid w:val="00441500"/>
    <w:rsid w:val="004565E2"/>
    <w:rsid w:val="00462C70"/>
    <w:rsid w:val="00465C8F"/>
    <w:rsid w:val="00471917"/>
    <w:rsid w:val="00490D9A"/>
    <w:rsid w:val="00493AC8"/>
    <w:rsid w:val="00495D4D"/>
    <w:rsid w:val="004A0307"/>
    <w:rsid w:val="004A3F3E"/>
    <w:rsid w:val="004D1A4C"/>
    <w:rsid w:val="004D5552"/>
    <w:rsid w:val="004E172A"/>
    <w:rsid w:val="004F0A0C"/>
    <w:rsid w:val="004F7CAB"/>
    <w:rsid w:val="00500091"/>
    <w:rsid w:val="00502D0C"/>
    <w:rsid w:val="00504B30"/>
    <w:rsid w:val="005138D5"/>
    <w:rsid w:val="00524914"/>
    <w:rsid w:val="00533771"/>
    <w:rsid w:val="005405B4"/>
    <w:rsid w:val="00547CAD"/>
    <w:rsid w:val="00550687"/>
    <w:rsid w:val="00552C70"/>
    <w:rsid w:val="00562242"/>
    <w:rsid w:val="0059234A"/>
    <w:rsid w:val="005A6010"/>
    <w:rsid w:val="005B2BF1"/>
    <w:rsid w:val="005C6096"/>
    <w:rsid w:val="005D182F"/>
    <w:rsid w:val="005E0763"/>
    <w:rsid w:val="005F2C82"/>
    <w:rsid w:val="005F4208"/>
    <w:rsid w:val="00601BB5"/>
    <w:rsid w:val="0060228B"/>
    <w:rsid w:val="0062699F"/>
    <w:rsid w:val="00634402"/>
    <w:rsid w:val="00660A97"/>
    <w:rsid w:val="00665167"/>
    <w:rsid w:val="00673129"/>
    <w:rsid w:val="0067571B"/>
    <w:rsid w:val="0068019B"/>
    <w:rsid w:val="00681032"/>
    <w:rsid w:val="00696BBC"/>
    <w:rsid w:val="006C1DF1"/>
    <w:rsid w:val="006C2E4D"/>
    <w:rsid w:val="006C6A30"/>
    <w:rsid w:val="006D122F"/>
    <w:rsid w:val="006D7836"/>
    <w:rsid w:val="006E2788"/>
    <w:rsid w:val="00754545"/>
    <w:rsid w:val="00757B99"/>
    <w:rsid w:val="0076664F"/>
    <w:rsid w:val="00770FCC"/>
    <w:rsid w:val="0077429B"/>
    <w:rsid w:val="00783249"/>
    <w:rsid w:val="007833AF"/>
    <w:rsid w:val="0079636F"/>
    <w:rsid w:val="007A4FB7"/>
    <w:rsid w:val="007B59D3"/>
    <w:rsid w:val="007C4B3A"/>
    <w:rsid w:val="007D0E27"/>
    <w:rsid w:val="007D426E"/>
    <w:rsid w:val="007E210C"/>
    <w:rsid w:val="007E7425"/>
    <w:rsid w:val="00804E64"/>
    <w:rsid w:val="0081393A"/>
    <w:rsid w:val="00832AFC"/>
    <w:rsid w:val="0084143E"/>
    <w:rsid w:val="008458CE"/>
    <w:rsid w:val="00867C11"/>
    <w:rsid w:val="00870A68"/>
    <w:rsid w:val="0088155C"/>
    <w:rsid w:val="0088181B"/>
    <w:rsid w:val="0089092D"/>
    <w:rsid w:val="00896449"/>
    <w:rsid w:val="008A55BB"/>
    <w:rsid w:val="008F53E7"/>
    <w:rsid w:val="009073B0"/>
    <w:rsid w:val="00917148"/>
    <w:rsid w:val="00924433"/>
    <w:rsid w:val="00930E2C"/>
    <w:rsid w:val="009440F7"/>
    <w:rsid w:val="00945614"/>
    <w:rsid w:val="00960A5C"/>
    <w:rsid w:val="0098696F"/>
    <w:rsid w:val="009967A9"/>
    <w:rsid w:val="009A2F35"/>
    <w:rsid w:val="009D0946"/>
    <w:rsid w:val="009D2320"/>
    <w:rsid w:val="009D4854"/>
    <w:rsid w:val="009D716F"/>
    <w:rsid w:val="009E6948"/>
    <w:rsid w:val="009F150D"/>
    <w:rsid w:val="009F2EB6"/>
    <w:rsid w:val="009F587C"/>
    <w:rsid w:val="00A111BA"/>
    <w:rsid w:val="00A17691"/>
    <w:rsid w:val="00A2017D"/>
    <w:rsid w:val="00A20577"/>
    <w:rsid w:val="00A25CEC"/>
    <w:rsid w:val="00A2632A"/>
    <w:rsid w:val="00A30AD5"/>
    <w:rsid w:val="00A3542F"/>
    <w:rsid w:val="00A369AB"/>
    <w:rsid w:val="00A4240F"/>
    <w:rsid w:val="00A44684"/>
    <w:rsid w:val="00A47210"/>
    <w:rsid w:val="00A50A89"/>
    <w:rsid w:val="00A55875"/>
    <w:rsid w:val="00A61721"/>
    <w:rsid w:val="00A67B2E"/>
    <w:rsid w:val="00A7180A"/>
    <w:rsid w:val="00A723F3"/>
    <w:rsid w:val="00A73A96"/>
    <w:rsid w:val="00AA4CD5"/>
    <w:rsid w:val="00AA5604"/>
    <w:rsid w:val="00AB46CD"/>
    <w:rsid w:val="00AD3CE4"/>
    <w:rsid w:val="00AE2342"/>
    <w:rsid w:val="00AE2696"/>
    <w:rsid w:val="00AE490C"/>
    <w:rsid w:val="00AF2811"/>
    <w:rsid w:val="00AF3185"/>
    <w:rsid w:val="00AF485A"/>
    <w:rsid w:val="00AF5467"/>
    <w:rsid w:val="00B05E6B"/>
    <w:rsid w:val="00B228F0"/>
    <w:rsid w:val="00B255D8"/>
    <w:rsid w:val="00B25FB4"/>
    <w:rsid w:val="00B275E6"/>
    <w:rsid w:val="00B3246C"/>
    <w:rsid w:val="00B37B83"/>
    <w:rsid w:val="00B46B70"/>
    <w:rsid w:val="00B47A04"/>
    <w:rsid w:val="00B616CD"/>
    <w:rsid w:val="00B73D17"/>
    <w:rsid w:val="00B763D1"/>
    <w:rsid w:val="00BB0823"/>
    <w:rsid w:val="00BB5D7E"/>
    <w:rsid w:val="00BB7532"/>
    <w:rsid w:val="00BC5DEE"/>
    <w:rsid w:val="00BE6258"/>
    <w:rsid w:val="00C01FE2"/>
    <w:rsid w:val="00C0301C"/>
    <w:rsid w:val="00C07AE1"/>
    <w:rsid w:val="00C25945"/>
    <w:rsid w:val="00C36B7D"/>
    <w:rsid w:val="00C579B3"/>
    <w:rsid w:val="00C66D9A"/>
    <w:rsid w:val="00C83677"/>
    <w:rsid w:val="00C90E1F"/>
    <w:rsid w:val="00C97BEF"/>
    <w:rsid w:val="00CB2E05"/>
    <w:rsid w:val="00CB5488"/>
    <w:rsid w:val="00CC3816"/>
    <w:rsid w:val="00CD1E0C"/>
    <w:rsid w:val="00CD5110"/>
    <w:rsid w:val="00CD539D"/>
    <w:rsid w:val="00CE23D5"/>
    <w:rsid w:val="00CE272B"/>
    <w:rsid w:val="00CF441B"/>
    <w:rsid w:val="00CF7E86"/>
    <w:rsid w:val="00D063BA"/>
    <w:rsid w:val="00D23F15"/>
    <w:rsid w:val="00D3146E"/>
    <w:rsid w:val="00D31852"/>
    <w:rsid w:val="00D32328"/>
    <w:rsid w:val="00D34E5A"/>
    <w:rsid w:val="00D37052"/>
    <w:rsid w:val="00D62E6A"/>
    <w:rsid w:val="00D651A4"/>
    <w:rsid w:val="00D75278"/>
    <w:rsid w:val="00D82F4E"/>
    <w:rsid w:val="00D861D9"/>
    <w:rsid w:val="00D91667"/>
    <w:rsid w:val="00D93A23"/>
    <w:rsid w:val="00D94FC3"/>
    <w:rsid w:val="00DB2B77"/>
    <w:rsid w:val="00DC0E96"/>
    <w:rsid w:val="00DE0C05"/>
    <w:rsid w:val="00DF0586"/>
    <w:rsid w:val="00DF6CED"/>
    <w:rsid w:val="00E06777"/>
    <w:rsid w:val="00E0683F"/>
    <w:rsid w:val="00E22E6D"/>
    <w:rsid w:val="00E260B8"/>
    <w:rsid w:val="00E328F0"/>
    <w:rsid w:val="00E40A47"/>
    <w:rsid w:val="00E4148B"/>
    <w:rsid w:val="00E848F6"/>
    <w:rsid w:val="00E91BBA"/>
    <w:rsid w:val="00EC3238"/>
    <w:rsid w:val="00EC4F4A"/>
    <w:rsid w:val="00ED1536"/>
    <w:rsid w:val="00ED7546"/>
    <w:rsid w:val="00EE357D"/>
    <w:rsid w:val="00EE5DA0"/>
    <w:rsid w:val="00F179DA"/>
    <w:rsid w:val="00F44C4F"/>
    <w:rsid w:val="00F45405"/>
    <w:rsid w:val="00F4744B"/>
    <w:rsid w:val="00F505E8"/>
    <w:rsid w:val="00F50E1B"/>
    <w:rsid w:val="00F51B18"/>
    <w:rsid w:val="00F82C47"/>
    <w:rsid w:val="00F82CEC"/>
    <w:rsid w:val="00F9599A"/>
    <w:rsid w:val="00FC6A35"/>
    <w:rsid w:val="00FE2C10"/>
    <w:rsid w:val="00FE5D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70A68"/>
    <w:pPr>
      <w:overflowPunct w:val="0"/>
      <w:autoSpaceDE w:val="0"/>
      <w:autoSpaceDN w:val="0"/>
      <w:adjustRightInd w:val="0"/>
      <w:jc w:val="both"/>
      <w:textAlignment w:val="baseline"/>
    </w:pPr>
    <w:rPr>
      <w:rFonts w:ascii="Arial" w:hAnsi="Arial"/>
    </w:rPr>
  </w:style>
  <w:style w:type="paragraph" w:styleId="Heading1">
    <w:name w:val="heading 1"/>
    <w:basedOn w:val="Normal"/>
    <w:next w:val="Normal"/>
    <w:qFormat/>
    <w:rsid w:val="00870A68"/>
    <w:pPr>
      <w:spacing w:before="240"/>
      <w:outlineLvl w:val="0"/>
    </w:pPr>
    <w:rPr>
      <w:rFonts w:ascii="Helv" w:hAnsi="Helv"/>
      <w:b/>
      <w:sz w:val="24"/>
      <w:u w:val="single"/>
    </w:rPr>
  </w:style>
  <w:style w:type="paragraph" w:styleId="Heading2">
    <w:name w:val="heading 2"/>
    <w:basedOn w:val="Normal"/>
    <w:next w:val="Normal"/>
    <w:qFormat/>
    <w:rsid w:val="00870A68"/>
    <w:pPr>
      <w:spacing w:before="120"/>
      <w:outlineLvl w:val="1"/>
    </w:pPr>
    <w:rPr>
      <w:rFonts w:ascii="Helv" w:hAnsi="Helv"/>
      <w:b/>
      <w:sz w:val="24"/>
    </w:rPr>
  </w:style>
  <w:style w:type="paragraph" w:styleId="Heading3">
    <w:name w:val="heading 3"/>
    <w:basedOn w:val="Normal"/>
    <w:next w:val="Normal"/>
    <w:qFormat/>
    <w:rsid w:val="00870A68"/>
    <w:pPr>
      <w:ind w:left="360"/>
      <w:outlineLvl w:val="2"/>
    </w:pPr>
    <w:rPr>
      <w:rFonts w:ascii="Tms Rmn" w:hAnsi="Tms Rmn"/>
      <w:b/>
      <w:sz w:val="24"/>
    </w:rPr>
  </w:style>
  <w:style w:type="character" w:default="1" w:styleId="DefaultParagraphFont">
    <w:name w:val="Default Paragraph Font"/>
    <w:semiHidden/>
    <w:rsid w:val="00870A68"/>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870A68"/>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870A68"/>
    <w:rPr>
      <w:sz w:val="16"/>
    </w:rPr>
  </w:style>
  <w:style w:type="paragraph" w:styleId="CommentText">
    <w:name w:val="annotation text"/>
    <w:basedOn w:val="Normal"/>
    <w:semiHidden/>
    <w:rsid w:val="00870A68"/>
    <w:pPr>
      <w:spacing w:line="220" w:lineRule="exact"/>
    </w:pPr>
    <w:rPr>
      <w:rFonts w:ascii="Helv" w:hAnsi="Helv"/>
    </w:rPr>
  </w:style>
  <w:style w:type="paragraph" w:customStyle="1" w:styleId="blockhd1">
    <w:name w:val="blockhd1"/>
    <w:basedOn w:val="isonormal"/>
    <w:next w:val="blocktext1"/>
    <w:rsid w:val="00870A68"/>
    <w:pPr>
      <w:keepNext/>
      <w:keepLines/>
      <w:suppressAutoHyphens/>
    </w:pPr>
    <w:rPr>
      <w:b/>
    </w:rPr>
  </w:style>
  <w:style w:type="paragraph" w:customStyle="1" w:styleId="blockhd2">
    <w:name w:val="blockhd2"/>
    <w:basedOn w:val="isonormal"/>
    <w:next w:val="blocktext2"/>
    <w:rsid w:val="00870A68"/>
    <w:pPr>
      <w:keepNext/>
      <w:keepLines/>
      <w:suppressAutoHyphens/>
      <w:ind w:left="302"/>
    </w:pPr>
    <w:rPr>
      <w:b/>
    </w:rPr>
  </w:style>
  <w:style w:type="paragraph" w:customStyle="1" w:styleId="blockhd3">
    <w:name w:val="blockhd3"/>
    <w:basedOn w:val="isonormal"/>
    <w:next w:val="blocktext3"/>
    <w:rsid w:val="00870A68"/>
    <w:pPr>
      <w:keepNext/>
      <w:keepLines/>
      <w:suppressAutoHyphens/>
      <w:ind w:left="605"/>
    </w:pPr>
    <w:rPr>
      <w:b/>
    </w:rPr>
  </w:style>
  <w:style w:type="paragraph" w:customStyle="1" w:styleId="blockhd4">
    <w:name w:val="blockhd4"/>
    <w:basedOn w:val="isonormal"/>
    <w:next w:val="blocktext4"/>
    <w:rsid w:val="00870A68"/>
    <w:pPr>
      <w:keepNext/>
      <w:keepLines/>
      <w:suppressAutoHyphens/>
      <w:ind w:left="907"/>
    </w:pPr>
    <w:rPr>
      <w:b/>
    </w:rPr>
  </w:style>
  <w:style w:type="paragraph" w:customStyle="1" w:styleId="blockhd5">
    <w:name w:val="blockhd5"/>
    <w:basedOn w:val="isonormal"/>
    <w:next w:val="blocktext5"/>
    <w:rsid w:val="00870A68"/>
    <w:pPr>
      <w:keepNext/>
      <w:keepLines/>
      <w:suppressAutoHyphens/>
      <w:ind w:left="1195"/>
    </w:pPr>
    <w:rPr>
      <w:b/>
    </w:rPr>
  </w:style>
  <w:style w:type="paragraph" w:customStyle="1" w:styleId="blockhd6">
    <w:name w:val="blockhd6"/>
    <w:basedOn w:val="isonormal"/>
    <w:next w:val="blocktext6"/>
    <w:rsid w:val="00870A68"/>
    <w:pPr>
      <w:keepNext/>
      <w:keepLines/>
      <w:suppressAutoHyphens/>
      <w:ind w:left="1498"/>
    </w:pPr>
    <w:rPr>
      <w:b/>
    </w:rPr>
  </w:style>
  <w:style w:type="paragraph" w:customStyle="1" w:styleId="blockhd7">
    <w:name w:val="blockhd7"/>
    <w:basedOn w:val="isonormal"/>
    <w:next w:val="blocktext7"/>
    <w:rsid w:val="00870A68"/>
    <w:pPr>
      <w:keepNext/>
      <w:keepLines/>
      <w:suppressAutoHyphens/>
      <w:ind w:left="1800"/>
    </w:pPr>
    <w:rPr>
      <w:b/>
    </w:rPr>
  </w:style>
  <w:style w:type="paragraph" w:customStyle="1" w:styleId="blockhd8">
    <w:name w:val="blockhd8"/>
    <w:basedOn w:val="isonormal"/>
    <w:next w:val="blocktext8"/>
    <w:rsid w:val="00870A68"/>
    <w:pPr>
      <w:keepNext/>
      <w:keepLines/>
      <w:suppressAutoHyphens/>
      <w:ind w:left="2102"/>
    </w:pPr>
    <w:rPr>
      <w:b/>
    </w:rPr>
  </w:style>
  <w:style w:type="paragraph" w:customStyle="1" w:styleId="blockhd9">
    <w:name w:val="blockhd9"/>
    <w:basedOn w:val="isonormal"/>
    <w:next w:val="blocktext9"/>
    <w:rsid w:val="00870A68"/>
    <w:pPr>
      <w:keepNext/>
      <w:keepLines/>
      <w:suppressAutoHyphens/>
      <w:ind w:left="2405"/>
    </w:pPr>
    <w:rPr>
      <w:b/>
    </w:rPr>
  </w:style>
  <w:style w:type="paragraph" w:customStyle="1" w:styleId="blocktext1">
    <w:name w:val="blocktext1"/>
    <w:basedOn w:val="isonormal"/>
    <w:rsid w:val="00870A68"/>
    <w:pPr>
      <w:keepLines/>
      <w:jc w:val="both"/>
    </w:pPr>
  </w:style>
  <w:style w:type="paragraph" w:customStyle="1" w:styleId="blocktext2">
    <w:name w:val="blocktext2"/>
    <w:basedOn w:val="isonormal"/>
    <w:rsid w:val="00870A68"/>
    <w:pPr>
      <w:keepLines/>
      <w:ind w:left="302"/>
      <w:jc w:val="both"/>
    </w:pPr>
  </w:style>
  <w:style w:type="paragraph" w:customStyle="1" w:styleId="blocktext3">
    <w:name w:val="blocktext3"/>
    <w:basedOn w:val="isonormal"/>
    <w:rsid w:val="00870A68"/>
    <w:pPr>
      <w:keepLines/>
      <w:ind w:left="600"/>
      <w:jc w:val="both"/>
    </w:pPr>
  </w:style>
  <w:style w:type="paragraph" w:customStyle="1" w:styleId="blocktext4">
    <w:name w:val="blocktext4"/>
    <w:basedOn w:val="isonormal"/>
    <w:rsid w:val="00870A68"/>
    <w:pPr>
      <w:keepLines/>
      <w:ind w:left="907"/>
      <w:jc w:val="both"/>
    </w:pPr>
  </w:style>
  <w:style w:type="paragraph" w:customStyle="1" w:styleId="blocktext5">
    <w:name w:val="blocktext5"/>
    <w:basedOn w:val="isonormal"/>
    <w:rsid w:val="00870A68"/>
    <w:pPr>
      <w:keepLines/>
      <w:ind w:left="1195"/>
      <w:jc w:val="both"/>
    </w:pPr>
  </w:style>
  <w:style w:type="paragraph" w:customStyle="1" w:styleId="blocktext6">
    <w:name w:val="blocktext6"/>
    <w:basedOn w:val="isonormal"/>
    <w:rsid w:val="00870A68"/>
    <w:pPr>
      <w:keepLines/>
      <w:ind w:left="1498"/>
      <w:jc w:val="both"/>
    </w:pPr>
  </w:style>
  <w:style w:type="paragraph" w:customStyle="1" w:styleId="blocktext7">
    <w:name w:val="blocktext7"/>
    <w:basedOn w:val="isonormal"/>
    <w:rsid w:val="00870A68"/>
    <w:pPr>
      <w:keepLines/>
      <w:ind w:left="1800"/>
      <w:jc w:val="both"/>
    </w:pPr>
  </w:style>
  <w:style w:type="paragraph" w:customStyle="1" w:styleId="blocktext8">
    <w:name w:val="blocktext8"/>
    <w:basedOn w:val="isonormal"/>
    <w:rsid w:val="00870A68"/>
    <w:pPr>
      <w:keepLines/>
      <w:ind w:left="2102"/>
      <w:jc w:val="both"/>
    </w:pPr>
  </w:style>
  <w:style w:type="paragraph" w:customStyle="1" w:styleId="blocktext9">
    <w:name w:val="blocktext9"/>
    <w:basedOn w:val="isonormal"/>
    <w:rsid w:val="00870A68"/>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870A68"/>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870A68"/>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rsid w:val="00870A68"/>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870A68"/>
    <w:pPr>
      <w:spacing w:before="0"/>
      <w:jc w:val="both"/>
    </w:pPr>
  </w:style>
  <w:style w:type="paragraph" w:customStyle="1" w:styleId="isof2">
    <w:name w:val="isof2"/>
    <w:basedOn w:val="isonormal"/>
    <w:rsid w:val="00870A68"/>
    <w:pPr>
      <w:spacing w:before="0"/>
      <w:jc w:val="both"/>
    </w:pPr>
    <w:rPr>
      <w:b/>
    </w:rPr>
  </w:style>
  <w:style w:type="paragraph" w:customStyle="1" w:styleId="isof3">
    <w:name w:val="isof3"/>
    <w:basedOn w:val="isonormal"/>
    <w:rsid w:val="00870A68"/>
    <w:pPr>
      <w:spacing w:before="0" w:line="240" w:lineRule="auto"/>
      <w:jc w:val="center"/>
    </w:pPr>
    <w:rPr>
      <w:b/>
      <w:caps/>
      <w:sz w:val="24"/>
    </w:rPr>
  </w:style>
  <w:style w:type="paragraph" w:customStyle="1" w:styleId="isof4">
    <w:name w:val="isof4"/>
    <w:basedOn w:val="isonormal"/>
    <w:rsid w:val="00870A68"/>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870A68"/>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870A68"/>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870A68"/>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870A68"/>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870A68"/>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870A68"/>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870A68"/>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870A68"/>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870A68"/>
    <w:pPr>
      <w:keepNext/>
      <w:keepLines/>
      <w:tabs>
        <w:tab w:val="right" w:pos="2580"/>
        <w:tab w:val="left" w:pos="2700"/>
      </w:tabs>
      <w:suppressAutoHyphens/>
      <w:ind w:left="2707" w:hanging="2707"/>
    </w:pPr>
    <w:rPr>
      <w:b/>
    </w:rPr>
  </w:style>
  <w:style w:type="paragraph" w:customStyle="1" w:styleId="outlinetxt1">
    <w:name w:val="outlinetxt1"/>
    <w:basedOn w:val="isonormal"/>
    <w:rsid w:val="00870A68"/>
    <w:pPr>
      <w:keepLines/>
      <w:tabs>
        <w:tab w:val="right" w:pos="180"/>
        <w:tab w:val="left" w:pos="300"/>
      </w:tabs>
      <w:ind w:left="300" w:hanging="300"/>
      <w:jc w:val="both"/>
    </w:pPr>
    <w:rPr>
      <w:b/>
    </w:rPr>
  </w:style>
  <w:style w:type="paragraph" w:customStyle="1" w:styleId="outlinetxt2">
    <w:name w:val="outlinetxt2"/>
    <w:basedOn w:val="isonormal"/>
    <w:link w:val="outlinetxt2Char"/>
    <w:rsid w:val="00870A68"/>
    <w:pPr>
      <w:keepLines/>
      <w:tabs>
        <w:tab w:val="right" w:pos="480"/>
        <w:tab w:val="left" w:pos="600"/>
      </w:tabs>
      <w:ind w:left="600" w:hanging="600"/>
      <w:jc w:val="both"/>
    </w:pPr>
    <w:rPr>
      <w:b/>
    </w:rPr>
  </w:style>
  <w:style w:type="paragraph" w:customStyle="1" w:styleId="outlinetxt3">
    <w:name w:val="outlinetxt3"/>
    <w:basedOn w:val="isonormal"/>
    <w:rsid w:val="00870A68"/>
    <w:pPr>
      <w:keepLines/>
      <w:tabs>
        <w:tab w:val="right" w:pos="780"/>
        <w:tab w:val="left" w:pos="900"/>
      </w:tabs>
      <w:ind w:left="900" w:hanging="900"/>
      <w:jc w:val="both"/>
    </w:pPr>
    <w:rPr>
      <w:b/>
    </w:rPr>
  </w:style>
  <w:style w:type="paragraph" w:customStyle="1" w:styleId="outlinetxt4">
    <w:name w:val="outlinetxt4"/>
    <w:basedOn w:val="isonormal"/>
    <w:rsid w:val="00870A68"/>
    <w:pPr>
      <w:keepLines/>
      <w:tabs>
        <w:tab w:val="right" w:pos="1080"/>
        <w:tab w:val="left" w:pos="1200"/>
      </w:tabs>
      <w:ind w:left="1200" w:hanging="1200"/>
      <w:jc w:val="both"/>
    </w:pPr>
    <w:rPr>
      <w:b/>
    </w:rPr>
  </w:style>
  <w:style w:type="paragraph" w:customStyle="1" w:styleId="outlinetxt5">
    <w:name w:val="outlinetxt5"/>
    <w:basedOn w:val="isonormal"/>
    <w:rsid w:val="00870A68"/>
    <w:pPr>
      <w:keepLines/>
      <w:tabs>
        <w:tab w:val="right" w:pos="1380"/>
        <w:tab w:val="left" w:pos="1500"/>
      </w:tabs>
      <w:ind w:left="1500" w:hanging="1500"/>
      <w:jc w:val="both"/>
    </w:pPr>
    <w:rPr>
      <w:b/>
    </w:rPr>
  </w:style>
  <w:style w:type="paragraph" w:customStyle="1" w:styleId="outlinetxt6">
    <w:name w:val="outlinetxt6"/>
    <w:basedOn w:val="isonormal"/>
    <w:rsid w:val="00870A68"/>
    <w:pPr>
      <w:keepLines/>
      <w:tabs>
        <w:tab w:val="right" w:pos="1680"/>
        <w:tab w:val="left" w:pos="1800"/>
      </w:tabs>
      <w:ind w:left="1800" w:hanging="1800"/>
      <w:jc w:val="both"/>
    </w:pPr>
    <w:rPr>
      <w:b/>
    </w:rPr>
  </w:style>
  <w:style w:type="paragraph" w:customStyle="1" w:styleId="outlinetxt7">
    <w:name w:val="outlinetxt7"/>
    <w:basedOn w:val="isonormal"/>
    <w:rsid w:val="00870A68"/>
    <w:pPr>
      <w:keepLines/>
      <w:tabs>
        <w:tab w:val="right" w:pos="1980"/>
        <w:tab w:val="left" w:pos="2100"/>
      </w:tabs>
      <w:ind w:left="2100" w:hanging="2100"/>
      <w:jc w:val="both"/>
    </w:pPr>
    <w:rPr>
      <w:b/>
    </w:rPr>
  </w:style>
  <w:style w:type="paragraph" w:customStyle="1" w:styleId="outlinetxt8">
    <w:name w:val="outlinetxt8"/>
    <w:basedOn w:val="isonormal"/>
    <w:rsid w:val="00870A68"/>
    <w:pPr>
      <w:keepLines/>
      <w:tabs>
        <w:tab w:val="right" w:pos="2280"/>
        <w:tab w:val="left" w:pos="2400"/>
      </w:tabs>
      <w:ind w:left="2400" w:hanging="2400"/>
      <w:jc w:val="both"/>
    </w:pPr>
    <w:rPr>
      <w:b/>
    </w:rPr>
  </w:style>
  <w:style w:type="paragraph" w:customStyle="1" w:styleId="outlinetxt9">
    <w:name w:val="outlinetxt9"/>
    <w:basedOn w:val="isonormal"/>
    <w:rsid w:val="00870A68"/>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870A68"/>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870A68"/>
    <w:pPr>
      <w:keepLines/>
      <w:framePr w:w="1872" w:wrap="around" w:vAnchor="text" w:hAnchor="page" w:x="1080" w:y="1"/>
    </w:pPr>
    <w:rPr>
      <w:b/>
      <w:caps/>
    </w:rPr>
  </w:style>
  <w:style w:type="paragraph" w:customStyle="1" w:styleId="sectiontitlecenter">
    <w:name w:val="section title center"/>
    <w:basedOn w:val="isonormal"/>
    <w:rsid w:val="00870A68"/>
    <w:pPr>
      <w:keepNext/>
      <w:keepLines/>
      <w:pBdr>
        <w:top w:val="single" w:sz="6" w:space="3" w:color="auto"/>
      </w:pBdr>
      <w:jc w:val="center"/>
    </w:pPr>
    <w:rPr>
      <w:b/>
      <w:caps/>
      <w:sz w:val="24"/>
    </w:rPr>
  </w:style>
  <w:style w:type="paragraph" w:customStyle="1" w:styleId="sectiontitleflushleft">
    <w:name w:val="section title flush left"/>
    <w:basedOn w:val="isonormal"/>
    <w:rsid w:val="00870A68"/>
    <w:pPr>
      <w:keepNext/>
      <w:keepLines/>
      <w:pBdr>
        <w:top w:val="single" w:sz="6" w:space="3" w:color="auto"/>
      </w:pBdr>
    </w:pPr>
    <w:rPr>
      <w:b/>
      <w:caps/>
      <w:sz w:val="24"/>
    </w:rPr>
  </w:style>
  <w:style w:type="paragraph" w:customStyle="1" w:styleId="columnheading">
    <w:name w:val="column heading"/>
    <w:basedOn w:val="isonormal"/>
    <w:rsid w:val="00870A68"/>
    <w:pPr>
      <w:keepNext/>
      <w:keepLines/>
      <w:spacing w:before="0"/>
      <w:jc w:val="center"/>
    </w:pPr>
    <w:rPr>
      <w:b/>
    </w:rPr>
  </w:style>
  <w:style w:type="paragraph" w:customStyle="1" w:styleId="title12">
    <w:name w:val="title12"/>
    <w:basedOn w:val="isonormal"/>
    <w:next w:val="isonormal"/>
    <w:rsid w:val="00870A68"/>
    <w:pPr>
      <w:keepNext/>
      <w:keepLines/>
      <w:spacing w:before="0" w:line="240" w:lineRule="auto"/>
      <w:jc w:val="center"/>
    </w:pPr>
    <w:rPr>
      <w:b/>
      <w:caps/>
      <w:sz w:val="24"/>
    </w:rPr>
  </w:style>
  <w:style w:type="paragraph" w:customStyle="1" w:styleId="title18">
    <w:name w:val="title18"/>
    <w:basedOn w:val="isonormal"/>
    <w:next w:val="isonormal"/>
    <w:rsid w:val="00870A68"/>
    <w:pPr>
      <w:spacing w:before="0" w:line="360" w:lineRule="exact"/>
      <w:jc w:val="center"/>
    </w:pPr>
    <w:rPr>
      <w:b/>
      <w:caps/>
      <w:sz w:val="36"/>
    </w:rPr>
  </w:style>
  <w:style w:type="paragraph" w:styleId="List3">
    <w:name w:val="List 3"/>
    <w:basedOn w:val="Normal"/>
    <w:rsid w:val="00870A68"/>
    <w:pPr>
      <w:ind w:left="1080" w:hanging="360"/>
      <w:jc w:val="center"/>
    </w:pPr>
    <w:rPr>
      <w:b/>
      <w:caps/>
      <w:sz w:val="24"/>
    </w:rPr>
  </w:style>
  <w:style w:type="paragraph" w:styleId="ListNumber">
    <w:name w:val="List Number"/>
    <w:basedOn w:val="Normal"/>
    <w:rsid w:val="00870A68"/>
    <w:pPr>
      <w:ind w:left="360" w:hanging="360"/>
    </w:pPr>
  </w:style>
  <w:style w:type="paragraph" w:customStyle="1" w:styleId="center">
    <w:name w:val="center"/>
    <w:basedOn w:val="isonormal"/>
    <w:rsid w:val="00870A68"/>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pPr>
  </w:style>
  <w:style w:type="paragraph" w:customStyle="1" w:styleId="spc1">
    <w:name w:val="spc1"/>
    <w:basedOn w:val="blocktext1"/>
    <w:pPr>
      <w:spacing w:before="0" w:line="1440" w:lineRule="exact"/>
    </w:pPr>
  </w:style>
  <w:style w:type="paragraph" w:customStyle="1" w:styleId="spc2">
    <w:name w:val="spc2"/>
    <w:basedOn w:val="blocktext1"/>
    <w:pPr>
      <w:spacing w:before="0" w:line="2880" w:lineRule="exact"/>
    </w:pPr>
  </w:style>
  <w:style w:type="paragraph" w:customStyle="1" w:styleId="isonormal">
    <w:name w:val="isonormal"/>
    <w:link w:val="isonormalChar"/>
    <w:rsid w:val="00870A68"/>
    <w:pPr>
      <w:overflowPunct w:val="0"/>
      <w:autoSpaceDE w:val="0"/>
      <w:autoSpaceDN w:val="0"/>
      <w:adjustRightInd w:val="0"/>
      <w:spacing w:before="80" w:line="220" w:lineRule="exact"/>
      <w:textAlignment w:val="baseline"/>
    </w:pPr>
    <w:rPr>
      <w:rFonts w:ascii="Arial" w:hAnsi="Arial"/>
    </w:rPr>
  </w:style>
  <w:style w:type="paragraph" w:customStyle="1" w:styleId="tabletext">
    <w:name w:val="tabletext"/>
    <w:basedOn w:val="isonormal"/>
    <w:rsid w:val="00870A68"/>
    <w:pPr>
      <w:spacing w:before="60"/>
    </w:pPr>
  </w:style>
  <w:style w:type="paragraph" w:styleId="Index1">
    <w:name w:val="index 1"/>
    <w:basedOn w:val="Normal"/>
    <w:next w:val="Normal"/>
    <w:semiHidden/>
    <w:rsid w:val="00870A68"/>
    <w:pPr>
      <w:tabs>
        <w:tab w:val="right" w:leader="dot" w:pos="10080"/>
      </w:tabs>
      <w:ind w:left="200" w:hanging="200"/>
    </w:pPr>
  </w:style>
  <w:style w:type="paragraph" w:styleId="TableofAuthorities">
    <w:name w:val="table of authorities"/>
    <w:basedOn w:val="Normal"/>
    <w:next w:val="Normal"/>
    <w:semiHidden/>
    <w:rsid w:val="00870A68"/>
    <w:pPr>
      <w:tabs>
        <w:tab w:val="right" w:leader="dot" w:pos="10080"/>
      </w:tabs>
      <w:ind w:left="200" w:hanging="200"/>
    </w:pPr>
  </w:style>
  <w:style w:type="paragraph" w:customStyle="1" w:styleId="sidetext">
    <w:name w:val="sidetext"/>
    <w:basedOn w:val="isonormal"/>
    <w:rsid w:val="00870A68"/>
    <w:pPr>
      <w:spacing w:before="0" w:line="240" w:lineRule="auto"/>
      <w:jc w:val="center"/>
    </w:pPr>
    <w:rPr>
      <w:sz w:val="52"/>
    </w:rPr>
  </w:style>
  <w:style w:type="paragraph" w:styleId="Date">
    <w:name w:val="Date"/>
    <w:basedOn w:val="Normal"/>
    <w:rsid w:val="00870A68"/>
    <w:pPr>
      <w:jc w:val="right"/>
    </w:pPr>
    <w:rPr>
      <w:sz w:val="22"/>
    </w:rPr>
  </w:style>
  <w:style w:type="paragraph" w:customStyle="1" w:styleId="ISOCircular">
    <w:name w:val="ISOCircular"/>
    <w:basedOn w:val="Normal"/>
    <w:rsid w:val="00870A68"/>
    <w:pPr>
      <w:jc w:val="left"/>
    </w:pPr>
    <w:rPr>
      <w:i/>
      <w:caps/>
      <w:sz w:val="116"/>
    </w:rPr>
  </w:style>
  <w:style w:type="paragraph" w:customStyle="1" w:styleId="LineOfBusiness">
    <w:name w:val="LineOfBusiness"/>
    <w:basedOn w:val="Normal"/>
    <w:rsid w:val="00870A68"/>
    <w:pPr>
      <w:tabs>
        <w:tab w:val="left" w:pos="2160"/>
      </w:tabs>
      <w:jc w:val="left"/>
    </w:pPr>
    <w:rPr>
      <w:sz w:val="22"/>
    </w:rPr>
  </w:style>
  <w:style w:type="paragraph" w:customStyle="1" w:styleId="MailDate">
    <w:name w:val="MailDate"/>
    <w:basedOn w:val="Normal"/>
    <w:rsid w:val="00870A68"/>
    <w:pPr>
      <w:jc w:val="right"/>
    </w:pPr>
    <w:rPr>
      <w:caps/>
      <w:sz w:val="22"/>
    </w:rPr>
  </w:style>
  <w:style w:type="paragraph" w:customStyle="1" w:styleId="tabletxtdecpage">
    <w:name w:val="tabletxt dec page"/>
    <w:basedOn w:val="isonormal"/>
    <w:rsid w:val="00870A68"/>
    <w:pPr>
      <w:spacing w:before="60"/>
    </w:pPr>
    <w:rPr>
      <w:sz w:val="18"/>
    </w:rPr>
  </w:style>
  <w:style w:type="paragraph" w:customStyle="1" w:styleId="bullet">
    <w:name w:val="bullet"/>
    <w:pPr>
      <w:overflowPunct w:val="0"/>
      <w:autoSpaceDE w:val="0"/>
      <w:autoSpaceDN w:val="0"/>
      <w:adjustRightInd w:val="0"/>
      <w:jc w:val="both"/>
      <w:textAlignment w:val="baseline"/>
    </w:pPr>
    <w:rPr>
      <w:rFonts w:ascii="Helvetica" w:hAnsi="Helvetica"/>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rPr>
  </w:style>
  <w:style w:type="paragraph" w:customStyle="1" w:styleId="NEW4">
    <w:name w:val="NEW4"/>
    <w:pPr>
      <w:overflowPunct w:val="0"/>
      <w:autoSpaceDE w:val="0"/>
      <w:autoSpaceDN w:val="0"/>
      <w:adjustRightInd w:val="0"/>
      <w:spacing w:line="14" w:lineRule="exact"/>
      <w:textAlignment w:val="baseline"/>
    </w:pPr>
    <w:rPr>
      <w:rFonts w:ascii="Arial" w:hAnsi="Arial"/>
      <w:sz w:val="8"/>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rPr>
  </w:style>
  <w:style w:type="paragraph" w:customStyle="1" w:styleId="NEW8">
    <w:name w:val="NEW8"/>
    <w:pPr>
      <w:overflowPunct w:val="0"/>
      <w:autoSpaceDE w:val="0"/>
      <w:autoSpaceDN w:val="0"/>
      <w:adjustRightInd w:val="0"/>
      <w:jc w:val="center"/>
      <w:textAlignment w:val="baseline"/>
    </w:pPr>
    <w:rPr>
      <w:rFonts w:ascii="Arial" w:hAnsi="Arial"/>
      <w:b/>
      <w:caps/>
      <w:sz w:val="24"/>
    </w:rPr>
  </w:style>
  <w:style w:type="paragraph" w:customStyle="1" w:styleId="PROPOSED5">
    <w:name w:val="PROPOSED5"/>
    <w:pPr>
      <w:overflowPunct w:val="0"/>
      <w:autoSpaceDE w:val="0"/>
      <w:autoSpaceDN w:val="0"/>
      <w:adjustRightInd w:val="0"/>
      <w:jc w:val="center"/>
      <w:textAlignment w:val="baseline"/>
    </w:pPr>
    <w:rPr>
      <w:rFonts w:ascii="Arial" w:hAnsi="Arial"/>
      <w:b/>
      <w:caps/>
      <w:sz w:val="24"/>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rPr>
  </w:style>
  <w:style w:type="paragraph" w:customStyle="1" w:styleId="NEW7">
    <w:name w:val="NEW7"/>
    <w:pPr>
      <w:overflowPunct w:val="0"/>
      <w:autoSpaceDE w:val="0"/>
      <w:autoSpaceDN w:val="0"/>
      <w:adjustRightInd w:val="0"/>
      <w:jc w:val="center"/>
      <w:textAlignment w:val="baseline"/>
    </w:pPr>
    <w:rPr>
      <w:rFonts w:ascii="Arial" w:hAnsi="Arial"/>
      <w:b/>
      <w:caps/>
      <w:sz w:val="24"/>
    </w:rPr>
  </w:style>
  <w:style w:type="paragraph" w:customStyle="1" w:styleId="PROPOSED4">
    <w:name w:val="PROPOSED4"/>
    <w:pPr>
      <w:overflowPunct w:val="0"/>
      <w:autoSpaceDE w:val="0"/>
      <w:autoSpaceDN w:val="0"/>
      <w:adjustRightInd w:val="0"/>
      <w:jc w:val="center"/>
      <w:textAlignment w:val="baseline"/>
    </w:pPr>
    <w:rPr>
      <w:rFonts w:ascii="Arial" w:hAnsi="Arial"/>
      <w:b/>
      <w:caps/>
      <w:sz w:val="24"/>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tabletextdecpage">
    <w:name w:val="tabletext dec page "/>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character" w:styleId="PageNumber">
    <w:name w:val="page number"/>
    <w:basedOn w:val="DefaultParagraphFont"/>
    <w:rsid w:val="00870A68"/>
  </w:style>
  <w:style w:type="paragraph" w:customStyle="1" w:styleId="space8">
    <w:name w:val="space8"/>
    <w:basedOn w:val="isonormal"/>
    <w:next w:val="blocktext1"/>
    <w:rsid w:val="00870A68"/>
    <w:pPr>
      <w:spacing w:before="0" w:line="160" w:lineRule="exact"/>
      <w:jc w:val="both"/>
    </w:pPr>
  </w:style>
  <w:style w:type="paragraph" w:customStyle="1" w:styleId="space4">
    <w:name w:val="space4"/>
    <w:basedOn w:val="isonormal"/>
    <w:next w:val="blocktext1"/>
    <w:rsid w:val="00870A68"/>
    <w:pPr>
      <w:spacing w:before="0" w:line="80" w:lineRule="exact"/>
      <w:jc w:val="both"/>
    </w:pPr>
  </w:style>
  <w:style w:type="character" w:customStyle="1" w:styleId="isonormalChar">
    <w:name w:val="isonormal Char"/>
    <w:basedOn w:val="DefaultParagraphFont"/>
    <w:link w:val="isonormal"/>
    <w:rsid w:val="00C07AE1"/>
    <w:rPr>
      <w:rFonts w:ascii="Arial" w:hAnsi="Arial"/>
      <w:lang w:val="en-US" w:eastAsia="en-US" w:bidi="ar-SA"/>
    </w:rPr>
  </w:style>
  <w:style w:type="character" w:customStyle="1" w:styleId="outlinetxt2Char">
    <w:name w:val="outlinetxt2 Char"/>
    <w:basedOn w:val="isonormalChar"/>
    <w:link w:val="outlinetxt2"/>
    <w:rsid w:val="00C07AE1"/>
    <w:rPr>
      <w:b/>
    </w:rPr>
  </w:style>
  <w:style w:type="paragraph" w:styleId="BalloonText">
    <w:name w:val="Balloon Text"/>
    <w:basedOn w:val="Normal"/>
    <w:semiHidden/>
    <w:rsid w:val="00402A27"/>
    <w:rPr>
      <w:rFonts w:ascii="Tahoma" w:hAnsi="Tahoma" w:cs="Tahoma"/>
      <w:sz w:val="16"/>
      <w:szCs w:val="16"/>
    </w:rPr>
  </w:style>
  <w:style w:type="paragraph" w:customStyle="1" w:styleId="title14">
    <w:name w:val="title14"/>
    <w:basedOn w:val="isonormal"/>
    <w:next w:val="isonormal"/>
    <w:rsid w:val="00870A68"/>
    <w:pPr>
      <w:keepNext/>
      <w:keepLines/>
      <w:spacing w:before="0" w:line="240" w:lineRule="auto"/>
      <w:jc w:val="center"/>
    </w:pPr>
    <w:rPr>
      <w:b/>
      <w:caps/>
      <w:sz w:val="28"/>
    </w:rPr>
  </w:style>
  <w:style w:type="paragraph" w:customStyle="1" w:styleId="title16">
    <w:name w:val="title16"/>
    <w:basedOn w:val="isonormal"/>
    <w:next w:val="isonormal"/>
    <w:rsid w:val="00870A68"/>
    <w:pPr>
      <w:keepNext/>
      <w:keepLines/>
      <w:spacing w:before="0" w:line="240" w:lineRule="auto"/>
      <w:jc w:val="center"/>
    </w:pPr>
    <w:rPr>
      <w:b/>
      <w:caps/>
      <w:sz w:val="32"/>
    </w:rPr>
  </w:style>
  <w:style w:type="paragraph" w:customStyle="1" w:styleId="title24">
    <w:name w:val="title24"/>
    <w:basedOn w:val="isonormal"/>
    <w:next w:val="isonormal"/>
    <w:rsid w:val="00870A68"/>
    <w:pPr>
      <w:keepNext/>
      <w:keepLines/>
      <w:spacing w:before="0" w:line="240" w:lineRule="auto"/>
      <w:jc w:val="center"/>
    </w:pPr>
    <w:rPr>
      <w:b/>
      <w:caps/>
      <w:sz w:val="48"/>
    </w:rPr>
  </w:style>
  <w:style w:type="paragraph" w:customStyle="1" w:styleId="title30">
    <w:name w:val="title30"/>
    <w:basedOn w:val="isonormal"/>
    <w:next w:val="isonormal"/>
    <w:rsid w:val="00870A68"/>
    <w:pPr>
      <w:keepNext/>
      <w:keepLines/>
      <w:spacing w:before="0" w:line="240" w:lineRule="auto"/>
      <w:jc w:val="center"/>
    </w:pPr>
    <w:rPr>
      <w:b/>
      <w:caps/>
      <w:sz w:val="60"/>
    </w:rPr>
  </w:style>
  <w:style w:type="paragraph" w:customStyle="1" w:styleId="columnheading12">
    <w:name w:val="column heading12"/>
    <w:basedOn w:val="isonormal"/>
    <w:rsid w:val="00870A68"/>
    <w:pPr>
      <w:keepNext/>
      <w:keepLines/>
      <w:spacing w:before="0" w:line="240" w:lineRule="auto"/>
      <w:jc w:val="center"/>
    </w:pPr>
    <w:rPr>
      <w:b/>
      <w:sz w:val="24"/>
    </w:rPr>
  </w:style>
  <w:style w:type="paragraph" w:customStyle="1" w:styleId="columnheading14">
    <w:name w:val="column heading14"/>
    <w:basedOn w:val="isonormal"/>
    <w:rsid w:val="00870A68"/>
    <w:pPr>
      <w:keepNext/>
      <w:keepLines/>
      <w:spacing w:before="0" w:line="240" w:lineRule="auto"/>
      <w:jc w:val="center"/>
    </w:pPr>
    <w:rPr>
      <w:b/>
      <w:sz w:val="28"/>
    </w:rPr>
  </w:style>
  <w:style w:type="paragraph" w:customStyle="1" w:styleId="columnheading16">
    <w:name w:val="column heading16"/>
    <w:basedOn w:val="isonormal"/>
    <w:rsid w:val="00870A68"/>
    <w:pPr>
      <w:keepNext/>
      <w:keepLines/>
      <w:spacing w:before="0" w:line="240" w:lineRule="auto"/>
      <w:jc w:val="center"/>
    </w:pPr>
    <w:rPr>
      <w:b/>
      <w:sz w:val="32"/>
    </w:rPr>
  </w:style>
  <w:style w:type="paragraph" w:customStyle="1" w:styleId="columnheading18">
    <w:name w:val="column heading18"/>
    <w:basedOn w:val="isonormal"/>
    <w:rsid w:val="00870A68"/>
    <w:pPr>
      <w:keepNext/>
      <w:keepLines/>
      <w:spacing w:before="0" w:line="240" w:lineRule="auto"/>
      <w:jc w:val="center"/>
    </w:pPr>
    <w:rPr>
      <w:b/>
      <w:sz w:val="36"/>
    </w:rPr>
  </w:style>
  <w:style w:type="paragraph" w:customStyle="1" w:styleId="columnheading24">
    <w:name w:val="column heading24"/>
    <w:basedOn w:val="isonormal"/>
    <w:rsid w:val="00870A68"/>
    <w:pPr>
      <w:keepNext/>
      <w:keepLines/>
      <w:spacing w:before="0" w:line="240" w:lineRule="auto"/>
      <w:jc w:val="center"/>
    </w:pPr>
    <w:rPr>
      <w:b/>
      <w:sz w:val="48"/>
    </w:rPr>
  </w:style>
  <w:style w:type="paragraph" w:customStyle="1" w:styleId="tabletext8">
    <w:name w:val="tabletext8"/>
    <w:basedOn w:val="isonormal"/>
    <w:rsid w:val="00870A68"/>
    <w:pPr>
      <w:spacing w:before="60"/>
    </w:pPr>
    <w:rPr>
      <w:sz w:val="16"/>
    </w:rPr>
  </w:style>
  <w:style w:type="paragraph" w:customStyle="1" w:styleId="TEXT12">
    <w:name w:val="TEXT12"/>
    <w:basedOn w:val="isonormal"/>
    <w:rsid w:val="00870A68"/>
    <w:pPr>
      <w:spacing w:line="240" w:lineRule="auto"/>
    </w:pPr>
    <w:rPr>
      <w:sz w:val="24"/>
    </w:rPr>
  </w:style>
  <w:style w:type="paragraph" w:customStyle="1" w:styleId="TEXT14">
    <w:name w:val="TEXT14"/>
    <w:basedOn w:val="isonormal"/>
    <w:rsid w:val="00870A68"/>
    <w:pPr>
      <w:spacing w:line="240" w:lineRule="auto"/>
    </w:pPr>
    <w:rPr>
      <w:sz w:val="28"/>
    </w:rPr>
  </w:style>
  <w:style w:type="paragraph" w:customStyle="1" w:styleId="TEXT16">
    <w:name w:val="TEXT16"/>
    <w:basedOn w:val="isonormal"/>
    <w:rsid w:val="00870A68"/>
    <w:pPr>
      <w:spacing w:line="240" w:lineRule="auto"/>
    </w:pPr>
    <w:rPr>
      <w:sz w:val="32"/>
    </w:rPr>
  </w:style>
  <w:style w:type="paragraph" w:customStyle="1" w:styleId="TEXT18">
    <w:name w:val="TEXT18"/>
    <w:basedOn w:val="isonormal"/>
    <w:rsid w:val="00870A68"/>
    <w:pPr>
      <w:spacing w:line="240" w:lineRule="auto"/>
    </w:pPr>
    <w:rPr>
      <w:sz w:val="36"/>
    </w:rPr>
  </w:style>
  <w:style w:type="paragraph" w:customStyle="1" w:styleId="TEXT24">
    <w:name w:val="TEXT24"/>
    <w:basedOn w:val="isonormal"/>
    <w:rsid w:val="00870A68"/>
    <w:pPr>
      <w:spacing w:line="240" w:lineRule="auto"/>
    </w:pPr>
    <w:rPr>
      <w:sz w:val="48"/>
    </w:rPr>
  </w:style>
  <w:style w:type="table" w:styleId="TableGrid">
    <w:name w:val="Table Grid"/>
    <w:basedOn w:val="TableNormal"/>
    <w:rsid w:val="00870A68"/>
    <w:pPr>
      <w:overflowPunct w:val="0"/>
      <w:autoSpaceDE w:val="0"/>
      <w:autoSpaceDN w:val="0"/>
      <w:adjustRightInd w:val="0"/>
      <w:jc w:val="both"/>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row2">
    <w:name w:val="tablerow2"/>
    <w:basedOn w:val="isonormal"/>
    <w:next w:val="tabletext"/>
    <w:rsid w:val="00870A68"/>
    <w:pPr>
      <w:spacing w:before="0" w:line="40" w:lineRule="exact"/>
      <w:jc w:val="both"/>
    </w:pPr>
  </w:style>
  <w:style w:type="paragraph" w:customStyle="1" w:styleId="tablerow4">
    <w:name w:val="tablerow4"/>
    <w:basedOn w:val="isonormal"/>
    <w:next w:val="tabletext"/>
    <w:rsid w:val="00870A68"/>
    <w:pPr>
      <w:spacing w:before="0" w:line="80" w:lineRule="exact"/>
      <w:jc w:val="both"/>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ISOForm" ma:contentTypeID="0x010100E79715ED6906AC448F01947D17C8AA220C00DBB235DA834CE142960E7FB602FF31B2" ma:contentTypeVersion="14" ma:contentTypeDescription="Create a new document." ma:contentTypeScope="" ma:versionID="089cc6772080159305c84a11fe44b060">
  <xsd:schema xmlns:xsd="http://www.w3.org/2001/XMLSchema" xmlns:p="http://schemas.microsoft.com/office/2006/metadata/properties" xmlns:ns1="http://schemas.microsoft.com/sharepoint/v3" xmlns:ns2="c61ae5f3-80ba-45a3-a708-d659fd25550e" xmlns:ns3="5f8073a8-64aa-4316-9845-54e9a1a89550" targetNamespace="http://schemas.microsoft.com/office/2006/metadata/properties" ma:root="true" ma:fieldsID="bfc98084362c9b97c86a304eae429d4a" ns1:_="" ns2:_="" ns3:_="">
    <xsd:import namespace="http://schemas.microsoft.com/sharepoint/v3"/>
    <xsd:import namespace="c61ae5f3-80ba-45a3-a708-d659fd25550e"/>
    <xsd:import namespace="5f8073a8-64aa-4316-9845-54e9a1a89550"/>
    <xsd:element name="properties">
      <xsd:complexType>
        <xsd:sequence>
          <xsd:element name="documentManagement">
            <xsd:complexType>
              <xsd:all>
                <xsd:element ref="ns1:Comments" minOccurs="0"/>
                <xsd:element ref="ns2:Description" minOccurs="0"/>
                <xsd:element ref="ns2:DocumentName"/>
                <xsd:element ref="ns2:DocumentTitle" minOccurs="0"/>
                <xsd:element ref="ns2:DoesDocExist"/>
                <xsd:element ref="ns2:IsInUse" minOccurs="0"/>
                <xsd:element ref="ns2:IsMasterDocument" minOccurs="0"/>
                <xsd:element ref="ns2:ISOVersion"/>
                <xsd:element ref="ns2:ModifiedDateTime"/>
                <xsd:element ref="ns2:NumberOfLeaves" minOccurs="0"/>
                <xsd:element ref="ns2:NumberOfPages" minOccurs="0"/>
                <xsd:element ref="ns2:PageType" minOccurs="0"/>
                <xsd:element ref="ns2:UserID"/>
                <xsd:element ref="ns2:UserName"/>
                <xsd:element ref="ns2:MetaData" minOccurs="0"/>
                <xsd:element ref="ns2:DocumentStatus" minOccurs="0"/>
                <xsd:element ref="ns2:LineID" minOccurs="0"/>
                <xsd:element ref="ns2:PsdID" minOccurs="0"/>
                <xsd:element ref="ns2:LineName" minOccurs="0"/>
                <xsd:element ref="ns2:PsdName" minOccurs="0"/>
                <xsd:element ref="ns2:LineStatus" minOccurs="0"/>
                <xsd:element ref="ns2:PsdStatus" minOccurs="0"/>
                <xsd:element ref="ns2:FilingID" minOccurs="0"/>
                <xsd:element ref="ns2:FilingPath" minOccurs="0"/>
                <xsd:element ref="ns3:Form"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Comments" ma:index="8" nillable="true" ma:displayName="Comments" ma:internalName="Comments" ma:readOnly="false">
      <xsd:simpleType>
        <xsd:restriction base="dms:Note"/>
      </xsd:simpleType>
    </xsd:element>
  </xsd:schema>
  <xsd:schema xmlns:xsd="http://www.w3.org/2001/XMLSchema" xmlns:dms="http://schemas.microsoft.com/office/2006/documentManagement/types" targetNamespace="c61ae5f3-80ba-45a3-a708-d659fd25550e" elementFormDefault="qualified">
    <xsd:import namespace="http://schemas.microsoft.com/office/2006/documentManagement/types"/>
    <xsd:element name="Description" ma:index="9" nillable="true" ma:displayName="Description" ma:internalName="Description">
      <xsd:simpleType>
        <xsd:restriction base="dms:Note"/>
      </xsd:simpleType>
    </xsd:element>
    <xsd:element name="DocumentName" ma:index="10" ma:displayName="DocumentName" ma:internalName="DocumentName" ma:readOnly="false">
      <xsd:simpleType>
        <xsd:restriction base="dms:Text">
          <xsd:maxLength value="50"/>
        </xsd:restriction>
      </xsd:simpleType>
    </xsd:element>
    <xsd:element name="DocumentTitle" ma:index="11" nillable="true" ma:displayName="DocumentTitle" ma:default="" ma:internalName="DocumentTitle" ma:readOnly="false">
      <xsd:simpleType>
        <xsd:restriction base="dms:Text">
          <xsd:maxLength value="250"/>
        </xsd:restriction>
      </xsd:simpleType>
    </xsd:element>
    <xsd:element name="DoesDocExist" ma:index="12" ma:displayName="DoesDocExist" ma:default="0" ma:internalName="DoesDocExist" ma:readOnly="false">
      <xsd:simpleType>
        <xsd:restriction base="dms:Boolean"/>
      </xsd:simpleType>
    </xsd:element>
    <xsd:element name="IsInUse" ma:index="13" nillable="true" ma:displayName="IsInUse" ma:default="0" ma:internalName="IsInUse" ma:readOnly="false">
      <xsd:simpleType>
        <xsd:restriction base="dms:Boolean"/>
      </xsd:simpleType>
    </xsd:element>
    <xsd:element name="IsMasterDocument" ma:index="14" nillable="true" ma:displayName="IsMasterDocument" ma:default="0" ma:internalName="IsMasterDocument" ma:readOnly="false">
      <xsd:simpleType>
        <xsd:restriction base="dms:Boolean"/>
      </xsd:simpleType>
    </xsd:element>
    <xsd:element name="ISOVersion" ma:index="15" ma:displayName="ISOVersion" ma:internalName="ISOVersion" ma:readOnly="false">
      <xsd:simpleType>
        <xsd:restriction base="dms:Number"/>
      </xsd:simpleType>
    </xsd:element>
    <xsd:element name="ModifiedDateTime" ma:index="16" ma:displayName="ModifiedDateTime" ma:default="[today]" ma:internalName="ModifiedDateTime" ma:readOnly="false">
      <xsd:simpleType>
        <xsd:restriction base="dms:DateTime"/>
      </xsd:simpleType>
    </xsd:element>
    <xsd:element name="NumberOfLeaves" ma:index="17" nillable="true" ma:displayName="NumberOfLeaves" ma:internalName="NumberOfLeaves" ma:readOnly="false">
      <xsd:simpleType>
        <xsd:restriction base="dms:Text">
          <xsd:maxLength value="255"/>
        </xsd:restriction>
      </xsd:simpleType>
    </xsd:element>
    <xsd:element name="NumberOfPages" ma:index="18" nillable="true" ma:displayName="NumberOfPages" ma:internalName="NumberOfPages" ma:readOnly="false">
      <xsd:simpleType>
        <xsd:restriction base="dms:Text">
          <xsd:maxLength value="255"/>
        </xsd:restriction>
      </xsd:simpleType>
    </xsd:element>
    <xsd:element name="PageType" ma:index="19" nillable="true" ma:displayName="PageType" ma:internalName="PageType" ma:readOnly="false">
      <xsd:simpleType>
        <xsd:restriction base="dms:Text">
          <xsd:maxLength value="255"/>
        </xsd:restriction>
      </xsd:simpleType>
    </xsd:element>
    <xsd:element name="UserID" ma:index="20" ma:displayName="UserID" ma:internalName="UserID" ma:readOnly="false">
      <xsd:simpleType>
        <xsd:restriction base="dms:Text">
          <xsd:maxLength value="6"/>
        </xsd:restriction>
      </xsd:simpleType>
    </xsd:element>
    <xsd:element name="UserName" ma:index="21" ma:displayName="UserName" ma:internalName="UserName" ma:readOnly="false">
      <xsd:simpleType>
        <xsd:restriction base="dms:Text">
          <xsd:maxLength value="20"/>
        </xsd:restriction>
      </xsd:simpleType>
    </xsd:element>
    <xsd:element name="MetaData" ma:index="22" nillable="true" ma:displayName="MetaData" ma:internalName="MetaData" ma:readOnly="false">
      <xsd:simpleType>
        <xsd:restriction base="dms:Text">
          <xsd:maxLength value="20"/>
        </xsd:restriction>
      </xsd:simpleType>
    </xsd:element>
    <xsd:element name="DocumentStatus" ma:index="23" nillable="true" ma:displayName="DocumentStatus" ma:internalName="DocumentStatus" ma:readOnly="false">
      <xsd:simpleType>
        <xsd:restriction base="dms:Text">
          <xsd:maxLength value="10"/>
        </xsd:restriction>
      </xsd:simpleType>
    </xsd:element>
    <xsd:element name="LineID" ma:index="24" nillable="true" ma:displayName="LineID" ma:internalName="LineID" ma:readOnly="false">
      <xsd:simpleType>
        <xsd:restriction base="dms:Text">
          <xsd:maxLength value="6"/>
        </xsd:restriction>
      </xsd:simpleType>
    </xsd:element>
    <xsd:element name="PsdID" ma:index="25" nillable="true" ma:displayName="PsdID" ma:internalName="PsdID" ma:readOnly="false">
      <xsd:simpleType>
        <xsd:restriction base="dms:Text">
          <xsd:maxLength value="6"/>
        </xsd:restriction>
      </xsd:simpleType>
    </xsd:element>
    <xsd:element name="LineName" ma:index="26" nillable="true" ma:displayName="LineName" ma:internalName="LineName" ma:readOnly="false">
      <xsd:simpleType>
        <xsd:restriction base="dms:Text">
          <xsd:maxLength value="50"/>
        </xsd:restriction>
      </xsd:simpleType>
    </xsd:element>
    <xsd:element name="PsdName" ma:index="27" nillable="true" ma:displayName="PsdName" ma:internalName="PsdName" ma:readOnly="false">
      <xsd:simpleType>
        <xsd:restriction base="dms:Text">
          <xsd:maxLength value="50"/>
        </xsd:restriction>
      </xsd:simpleType>
    </xsd:element>
    <xsd:element name="LineStatus" ma:index="28" nillable="true" ma:displayName="LineStatus" ma:internalName="LineStatus" ma:readOnly="false">
      <xsd:simpleType>
        <xsd:restriction base="dms:Text">
          <xsd:maxLength value="10"/>
        </xsd:restriction>
      </xsd:simpleType>
    </xsd:element>
    <xsd:element name="PsdStatus" ma:index="29" nillable="true" ma:displayName="PsdStatus" ma:internalName="PsdStatus" ma:readOnly="false">
      <xsd:simpleType>
        <xsd:restriction base="dms:Text">
          <xsd:maxLength value="10"/>
        </xsd:restriction>
      </xsd:simpleType>
    </xsd:element>
    <xsd:element name="FilingID" ma:index="30" nillable="true" ma:displayName="FilingID" ma:default="" ma:internalName="FilingID">
      <xsd:simpleType>
        <xsd:restriction base="dms:Text">
          <xsd:maxLength value="15"/>
        </xsd:restriction>
      </xsd:simpleType>
    </xsd:element>
    <xsd:element name="FilingPath" ma:index="31" nillable="true" ma:displayName="FilingPath" ma:internalName="FilingPath" ma:readOnly="false">
      <xsd:simpleType>
        <xsd:restriction base="dms:Text">
          <xsd:maxLength value="15"/>
        </xsd:restriction>
      </xsd:simpleType>
    </xsd:element>
  </xsd:schema>
  <xsd:schema xmlns:xsd="http://www.w3.org/2001/XMLSchema" xmlns:dms="http://schemas.microsoft.com/office/2006/documentManagement/types" targetNamespace="5f8073a8-64aa-4316-9845-54e9a1a89550" elementFormDefault="qualified">
    <xsd:import namespace="http://schemas.microsoft.com/office/2006/documentManagement/types"/>
    <xsd:element name="Form" ma:index="32" nillable="true" ma:displayName="Form" ma:internalName="Form">
      <xsd:complexType>
        <xsd:simpleContent>
          <xsd:extension base="dms:BusinessDataPrimaryField">
            <xsd:attribute name="BdcField" type="xsd:string" fixed="FormNumber"/>
            <xsd:attribute name="RelatedFieldWssStaticName" type="xsd:string" fixed="FORM_ID0"/>
            <xsd:attribute name="SecondaryFieldBdcNames" type="xsd:string" fixed="Action:BaseFormNumber:Cancellation:CategoryCode:CentralDistribution:DisplayFormNumber:EditionDate:EditionDateCentury:EditionDateInd:EffectiveDate:FilingId:FormNumber:FormType:Jurisdiction:Language:LOB:Mandatory:ObsInd:ObsolescenceDate:Portfolio:Program:Project:Simplified:Status:UserObs:Version:WithdrawlDate"/>
            <xsd:attribute name="SecondaryFieldsWssStaticNames" type="xsd:string" fixed="Form_x003a__x0020_Action:Form_x003a__x0020_BaseFormNumber:Form_x003a__x0020_Cancellation:Form_x003a__x0020_CategoryCode:Form_x003a__x0020_CentralDistribution:Form_x003a__x0020_DisplayFormNumber:Form_x003a__x0020_EditionDate:Form_x003a__x0020_EditionDateCentury:Form_x003a__x0020_EditionDateInd:Form_x003a__x0020_EffectiveDate:Form_x003a__x0020_FilingId:Form_x003a__x0020_FormNumber:Form_x003a__x0020_FormType:Form_x003a__x0020_Jurisdiction:Form_x003a__x0020_Language:Form_x003a__x0020_LOB:Form_x003a__x0020_Mandatory:Form_x003a__x0020_ObsInd:Form_x003a__x0020_ObsolescenceDate:Form_x003a__x0020_Portfolio:Form_x003a__x0020_Program:Form_x003a__x0020_Project:Form_x003a__x0020_Simplified:Form_x003a__x0020_Status:Form_x003a__x0020_UserObs:Form_x003a__x0020_Version:Form_x003a__x0020_WithdrawlDate"/>
            <xsd:attribute name="SystemInstance" type="xsd:string" fixed="CMWebServiceInstance"/>
            <xsd:attribute name="Entity" type="xsd:string" fixed="FORM"/>
            <xsd:attribute name="RelatedFieldBDCField" type="xsd:string" fixed=""/>
            <xsd:attribute name="Resolved" type="xsd:string" fixed="true"/>
          </xsd:extension>
        </xsd:simple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DocumentName xmlns="c61ae5f3-80ba-45a3-a708-d659fd25550e">ILFORMI70937062810091516771.doc</DocumentName>
    <ISOVersion xmlns="c61ae5f3-80ba-45a3-a708-d659fd25550e">2</ISOVersion>
    <UserName xmlns="c61ae5f3-80ba-45a3-a708-d659fd25550e">Gruber</UserName>
    <IsInUse xmlns="c61ae5f3-80ba-45a3-a708-d659fd25550e">false</IsInUse>
    <Form xmlns="5f8073a8-64aa-4316-9845-54e9a1a89550" Resolved="true">IL02070411    </Form>
    <PageType xmlns="c61ae5f3-80ba-45a3-a708-d659fd25550e" xsi:nil="true"/>
    <PsdStatus xmlns="c61ae5f3-80ba-45a3-a708-d659fd25550e">R</PsdStatus>
    <PsdName xmlns="c61ae5f3-80ba-45a3-a708-d659fd25550e">Gruber, Margot</PsdName>
    <NumberOfLeaves xmlns="c61ae5f3-80ba-45a3-a708-d659fd25550e">2</NumberOfLeaves>
    <LineName xmlns="c61ae5f3-80ba-45a3-a708-d659fd25550e">Dunn, Jason L.</LineName>
    <FilingID xmlns="c61ae5f3-80ba-45a3-a708-d659fd25550e">CL-2010-OCH2</FilingID>
    <DocumentTitle xmlns="c61ae5f3-80ba-45a3-a708-d659fd25550e">MARYLAND CHANGES</DocumentTitle>
    <MetaData xmlns="c61ae5f3-80ba-45a3-a708-d659fd25550e" xsi:nil="true"/>
    <LineStatus xmlns="c61ae5f3-80ba-45a3-a708-d659fd25550e">R</LineStatus>
    <IsMasterDocument xmlns="c61ae5f3-80ba-45a3-a708-d659fd25550e">false</IsMasterDocument>
    <DocumentStatus xmlns="c61ae5f3-80ba-45a3-a708-d659fd25550e">C</DocumentStatus>
    <PsdID xmlns="c61ae5f3-80ba-45a3-a708-d659fd25550e">I70937</PsdID>
    <FilingPath xmlns="c61ae5f3-80ba-45a3-a708-d659fd25550e" xsi:nil="true"/>
    <DoesDocExist xmlns="c61ae5f3-80ba-45a3-a708-d659fd25550e">false</DoesDocExist>
    <UserID xmlns="c61ae5f3-80ba-45a3-a708-d659fd25550e">I70937</UserID>
    <Description xmlns="c61ae5f3-80ba-45a3-a708-d659fd25550e" xsi:nil="true"/>
    <ModifiedDateTime xmlns="c61ae5f3-80ba-45a3-a708-d659fd25550e">2010-06-28T14:17:38+00:00</ModifiedDateTime>
    <LineID xmlns="c61ae5f3-80ba-45a3-a708-d659fd25550e">I63652</LineID>
    <Comments xmlns="http://schemas.microsoft.com/sharepoint/v3" xsi:nil="true"/>
    <NumberOfPages xmlns="c61ae5f3-80ba-45a3-a708-d659fd25550e">3</NumberOfPage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C9835F-1903-4796-B6B1-97D2669559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61ae5f3-80ba-45a3-a708-d659fd25550e"/>
    <ds:schemaRef ds:uri="5f8073a8-64aa-4316-9845-54e9a1a89550"/>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CA225AA9-663E-4E98-BE81-2AFF6D6E025E}">
  <ds:schemaRefs>
    <ds:schemaRef ds:uri="http://schemas.microsoft.com/office/2006/metadata/longProperties"/>
  </ds:schemaRefs>
</ds:datastoreItem>
</file>

<file path=customXml/itemProps3.xml><?xml version="1.0" encoding="utf-8"?>
<ds:datastoreItem xmlns:ds="http://schemas.openxmlformats.org/officeDocument/2006/customXml" ds:itemID="{E2E625FB-08AE-490D-87B1-3AF8CE595A77}">
  <ds:schemaRefs>
    <ds:schemaRef ds:uri="http://schemas.microsoft.com/sharepoint/v3/contenttype/forms"/>
  </ds:schemaRefs>
</ds:datastoreItem>
</file>

<file path=customXml/itemProps4.xml><?xml version="1.0" encoding="utf-8"?>
<ds:datastoreItem xmlns:ds="http://schemas.openxmlformats.org/officeDocument/2006/customXml" ds:itemID="{BB62BCF2-1A73-4DD0-957B-F0E99D0B683E}">
  <ds:schemaRefs>
    <ds:schemaRef ds:uri="http://schemas.microsoft.com/office/2006/metadata/properties"/>
  </ds:schemaRefs>
</ds:datastoreItem>
</file>

<file path=customXml/itemProps5.xml><?xml version="1.0" encoding="utf-8"?>
<ds:datastoreItem xmlns:ds="http://schemas.openxmlformats.org/officeDocument/2006/customXml" ds:itemID="{1B92ECC7-1009-4213-B8C7-6A6F06376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FORMS</Template>
  <TotalTime>0</TotalTime>
  <Pages>3</Pages>
  <Words>1131</Words>
  <Characters>6450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MARYLAND CHANGES</vt:lpstr>
    </vt:vector>
  </TitlesOfParts>
  <LinksUpToDate>false</LinksUpToDate>
  <CharactersWithSpaces>7566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MARYLAND CHANGES</dc:title>
  <dc:creator/>
  <dc:description>3</dc:description>
  <cp:lastModifiedBy/>
  <cp:revision>1</cp:revision>
  <cp:lastPrinted>2008-04-24T20:15:00Z</cp:lastPrinted>
  <dcterms:created xsi:type="dcterms:W3CDTF">2012-11-29T19:34:00Z</dcterms:created>
  <dcterms:modified xsi:type="dcterms:W3CDTF">2012-11-29T19:34:00Z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FORM_ID0">
    <vt:lpwstr>__bk83009400c400030023000300730003004300130013000200020002000200</vt:lpwstr>
  </property>
  <property fmtid="{D5CDD505-2E9C-101B-9397-08002B2CF9AE}" pid="4" name="Form: Simplified">
    <vt:lpwstr>Y</vt:lpwstr>
  </property>
  <property fmtid="{D5CDD505-2E9C-101B-9397-08002B2CF9AE}" pid="5" name="Form: EditionDateCentury">
    <vt:lpwstr>20110400</vt:lpwstr>
  </property>
  <property fmtid="{D5CDD505-2E9C-101B-9397-08002B2CF9AE}" pid="6" name="Form: FormType">
    <vt:lpwstr>E   </vt:lpwstr>
  </property>
  <property fmtid="{D5CDD505-2E9C-101B-9397-08002B2CF9AE}" pid="7" name="Form: Project">
    <vt:lpwstr/>
  </property>
  <property fmtid="{D5CDD505-2E9C-101B-9397-08002B2CF9AE}" pid="8" name="Form: Cancellation">
    <vt:lpwstr>Y</vt:lpwstr>
  </property>
  <property fmtid="{D5CDD505-2E9C-101B-9397-08002B2CF9AE}" pid="9" name="Form: CategoryCode">
    <vt:lpwstr>IL</vt:lpwstr>
  </property>
  <property fmtid="{D5CDD505-2E9C-101B-9397-08002B2CF9AE}" pid="10" name="Form: WithdrawlDate">
    <vt:lpwstr>0001-01-01T00:00:00Z</vt:lpwstr>
  </property>
  <property fmtid="{D5CDD505-2E9C-101B-9397-08002B2CF9AE}" pid="11" name="Form: Action">
    <vt:lpwstr>R   </vt:lpwstr>
  </property>
  <property fmtid="{D5CDD505-2E9C-101B-9397-08002B2CF9AE}" pid="12" name="Form: EffectiveDate">
    <vt:lpwstr>2011-04-01T00:00:00Z</vt:lpwstr>
  </property>
  <property fmtid="{D5CDD505-2E9C-101B-9397-08002B2CF9AE}" pid="13" name="Form: Mandatory">
    <vt:lpwstr>Y</vt:lpwstr>
  </property>
  <property fmtid="{D5CDD505-2E9C-101B-9397-08002B2CF9AE}" pid="14" name="Form: Program">
    <vt:lpwstr>  </vt:lpwstr>
  </property>
  <property fmtid="{D5CDD505-2E9C-101B-9397-08002B2CF9AE}" pid="15" name="Form: FormNumber">
    <vt:lpwstr>IL02070411    </vt:lpwstr>
  </property>
  <property fmtid="{D5CDD505-2E9C-101B-9397-08002B2CF9AE}" pid="16" name="Form: DisplayFormNumber">
    <vt:lpwstr>IL 02 07 04 11      </vt:lpwstr>
  </property>
  <property fmtid="{D5CDD505-2E9C-101B-9397-08002B2CF9AE}" pid="17" name="Form: BaseFormNumber">
    <vt:lpwstr>IL0207    </vt:lpwstr>
  </property>
  <property fmtid="{D5CDD505-2E9C-101B-9397-08002B2CF9AE}" pid="18" name="Form: EditionDate">
    <vt:lpwstr>0411</vt:lpwstr>
  </property>
  <property fmtid="{D5CDD505-2E9C-101B-9397-08002B2CF9AE}" pid="19" name="Form: CentralDistribution">
    <vt:lpwstr>Y</vt:lpwstr>
  </property>
  <property fmtid="{D5CDD505-2E9C-101B-9397-08002B2CF9AE}" pid="20" name="Form: Status">
    <vt:lpwstr>X   </vt:lpwstr>
  </property>
  <property fmtid="{D5CDD505-2E9C-101B-9397-08002B2CF9AE}" pid="21" name="Form: Portfolio">
    <vt:lpwstr>Y</vt:lpwstr>
  </property>
  <property fmtid="{D5CDD505-2E9C-101B-9397-08002B2CF9AE}" pid="22" name="Form: UserObs">
    <vt:lpwstr/>
  </property>
  <property fmtid="{D5CDD505-2E9C-101B-9397-08002B2CF9AE}" pid="23" name="Form: Version">
    <vt:lpwstr>2.00000000000000</vt:lpwstr>
  </property>
  <property fmtid="{D5CDD505-2E9C-101B-9397-08002B2CF9AE}" pid="24" name="Form: LOB">
    <vt:lpwstr>IL</vt:lpwstr>
  </property>
  <property fmtid="{D5CDD505-2E9C-101B-9397-08002B2CF9AE}" pid="25" name="Form: Jurisdiction">
    <vt:lpwstr>MD</vt:lpwstr>
  </property>
  <property fmtid="{D5CDD505-2E9C-101B-9397-08002B2CF9AE}" pid="26" name="Form: ObsolescenceDate">
    <vt:lpwstr>0001-01-01T00:00:00Z</vt:lpwstr>
  </property>
  <property fmtid="{D5CDD505-2E9C-101B-9397-08002B2CF9AE}" pid="27" name="Form: Language">
    <vt:lpwstr>E   </vt:lpwstr>
  </property>
  <property fmtid="{D5CDD505-2E9C-101B-9397-08002B2CF9AE}" pid="28" name="Form: EditionDateInd">
    <vt:lpwstr>Y</vt:lpwstr>
  </property>
  <property fmtid="{D5CDD505-2E9C-101B-9397-08002B2CF9AE}" pid="29" name="Form: ObsInd">
    <vt:lpwstr/>
  </property>
  <property fmtid="{D5CDD505-2E9C-101B-9397-08002B2CF9AE}" pid="30" name="Form: FilingId">
    <vt:lpwstr>CF-2010-OCH2     </vt:lpwstr>
  </property>
  <property fmtid="{D5CDD505-2E9C-101B-9397-08002B2CF9AE}" pid="31" name="ContentType">
    <vt:lpwstr>ISOForm</vt:lpwstr>
  </property>
  <property fmtid="{D5CDD505-2E9C-101B-9397-08002B2CF9AE}" pid="32" name="_AdHocReviewCycleID">
    <vt:i4>-1455153606</vt:i4>
  </property>
  <property fmtid="{D5CDD505-2E9C-101B-9397-08002B2CF9AE}" pid="33" name="_ReviewingToolsShownOnce">
    <vt:lpwstr/>
  </property>
</Properties>
</file>